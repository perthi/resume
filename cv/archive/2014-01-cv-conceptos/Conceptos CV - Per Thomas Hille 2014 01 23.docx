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000" w:firstRow="0" w:lastRow="0" w:firstColumn="0" w:lastColumn="0" w:noHBand="0" w:noVBand="0"/>
      </w:tblPr>
      <w:tblGrid>
        <w:gridCol w:w="2886"/>
        <w:gridCol w:w="5878"/>
      </w:tblGrid>
      <w:tr w:rsidR="00545A3C" w:rsidRPr="00BC3436" w:rsidTr="006701B8">
        <w:tc>
          <w:tcPr>
            <w:tcW w:w="2886" w:type="dxa"/>
          </w:tcPr>
          <w:p w:rsidR="00545A3C" w:rsidRPr="00BC3436" w:rsidRDefault="00545A3C">
            <w:pPr>
              <w:pStyle w:val="Header"/>
              <w:tabs>
                <w:tab w:val="clear" w:pos="4153"/>
                <w:tab w:val="clear" w:pos="8306"/>
              </w:tabs>
              <w:rPr>
                <w:rFonts w:asciiTheme="minorHAnsi" w:hAnsiTheme="minorHAnsi" w:cs="Calibri"/>
              </w:rPr>
            </w:pPr>
          </w:p>
          <w:p w:rsidR="00545A3C" w:rsidRPr="00BC3436" w:rsidRDefault="005E111A">
            <w:pPr>
              <w:pStyle w:val="Header"/>
              <w:tabs>
                <w:tab w:val="clear" w:pos="4153"/>
                <w:tab w:val="clear" w:pos="8306"/>
              </w:tabs>
              <w:rPr>
                <w:rFonts w:asciiTheme="minorHAnsi" w:hAnsiTheme="minorHAnsi" w:cs="Calibri"/>
              </w:rPr>
            </w:pPr>
            <w:r>
              <w:rPr>
                <w:rFonts w:asciiTheme="minorHAnsi" w:hAnsiTheme="minorHAnsi" w:cs="Calibri"/>
                <w:noProof/>
                <w:lang w:eastAsia="nb-NO"/>
              </w:rPr>
              <w:drawing>
                <wp:inline distT="0" distB="0" distL="0" distR="0">
                  <wp:extent cx="1564205" cy="2346385"/>
                  <wp:effectExtent l="0" t="0" r="0" b="0"/>
                  <wp:docPr id="6" name="Picture 6" descr="\\fs01\Thor Funderud$\My Pictures\Per Thom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01\Thor Funderud$\My Pictures\Per Thoma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4253" cy="2346456"/>
                          </a:xfrm>
                          <a:prstGeom prst="rect">
                            <a:avLst/>
                          </a:prstGeom>
                          <a:noFill/>
                          <a:ln>
                            <a:noFill/>
                          </a:ln>
                        </pic:spPr>
                      </pic:pic>
                    </a:graphicData>
                  </a:graphic>
                </wp:inline>
              </w:drawing>
            </w:r>
          </w:p>
        </w:tc>
        <w:tc>
          <w:tcPr>
            <w:tcW w:w="5878" w:type="dxa"/>
          </w:tcPr>
          <w:p w:rsidR="00545A3C" w:rsidRPr="00BC3436" w:rsidRDefault="00545A3C" w:rsidP="004914FF">
            <w:pPr>
              <w:pStyle w:val="Title"/>
              <w:rPr>
                <w:rFonts w:asciiTheme="minorHAnsi" w:hAnsiTheme="minorHAnsi"/>
              </w:rPr>
            </w:pPr>
            <w:r w:rsidRPr="00BC3436">
              <w:rPr>
                <w:rFonts w:asciiTheme="minorHAnsi" w:hAnsiTheme="minorHAnsi"/>
              </w:rPr>
              <w:t>Personalia</w:t>
            </w:r>
          </w:p>
          <w:p w:rsidR="00545A3C" w:rsidRPr="00BC3436" w:rsidRDefault="007956B9" w:rsidP="007956B9">
            <w:pPr>
              <w:pStyle w:val="Header"/>
              <w:tabs>
                <w:tab w:val="clear" w:pos="4153"/>
                <w:tab w:val="clear" w:pos="8306"/>
                <w:tab w:val="left" w:pos="1509"/>
              </w:tabs>
              <w:ind w:left="1509" w:hanging="1509"/>
              <w:rPr>
                <w:rFonts w:asciiTheme="minorHAnsi" w:hAnsiTheme="minorHAnsi" w:cs="Calibri"/>
              </w:rPr>
            </w:pPr>
            <w:r w:rsidRPr="00BC3436">
              <w:rPr>
                <w:rFonts w:asciiTheme="minorHAnsi" w:hAnsiTheme="minorHAnsi" w:cs="Calibri"/>
              </w:rPr>
              <w:t>Navn:</w:t>
            </w:r>
            <w:r w:rsidRPr="00BC3436">
              <w:rPr>
                <w:rFonts w:asciiTheme="minorHAnsi" w:hAnsiTheme="minorHAnsi" w:cs="Calibri"/>
              </w:rPr>
              <w:tab/>
            </w:r>
            <w:r w:rsidR="00D4233E" w:rsidRPr="00BC3436">
              <w:rPr>
                <w:rFonts w:asciiTheme="minorHAnsi" w:hAnsiTheme="minorHAnsi" w:cs="Calibri"/>
              </w:rPr>
              <w:t>Per Thomas Hille</w:t>
            </w:r>
          </w:p>
          <w:p w:rsidR="00545A3C" w:rsidRPr="00BC3436" w:rsidRDefault="00545A3C" w:rsidP="007956B9">
            <w:pPr>
              <w:pStyle w:val="Header"/>
              <w:tabs>
                <w:tab w:val="clear" w:pos="4153"/>
                <w:tab w:val="clear" w:pos="8306"/>
                <w:tab w:val="left" w:pos="1509"/>
              </w:tabs>
              <w:ind w:left="1509" w:hanging="1509"/>
              <w:rPr>
                <w:rFonts w:asciiTheme="minorHAnsi" w:hAnsiTheme="minorHAnsi" w:cs="Calibri"/>
              </w:rPr>
            </w:pPr>
            <w:r w:rsidRPr="00BC3436">
              <w:rPr>
                <w:rFonts w:asciiTheme="minorHAnsi" w:hAnsiTheme="minorHAnsi" w:cs="Calibri"/>
              </w:rPr>
              <w:t>Stilling/rolle:</w:t>
            </w:r>
            <w:r w:rsidR="00D70D2C" w:rsidRPr="00BC3436">
              <w:rPr>
                <w:rFonts w:asciiTheme="minorHAnsi" w:hAnsiTheme="minorHAnsi" w:cs="Calibri"/>
              </w:rPr>
              <w:tab/>
            </w:r>
            <w:r w:rsidR="003C79FF" w:rsidRPr="00BC3436">
              <w:rPr>
                <w:rFonts w:asciiTheme="minorHAnsi" w:hAnsiTheme="minorHAnsi" w:cs="Calibri"/>
              </w:rPr>
              <w:t>Seniorutvikler og teamleder</w:t>
            </w:r>
          </w:p>
          <w:p w:rsidR="00545A3C" w:rsidRPr="00BC3436" w:rsidRDefault="00D70D2C" w:rsidP="007956B9">
            <w:pPr>
              <w:pStyle w:val="Header"/>
              <w:tabs>
                <w:tab w:val="clear" w:pos="4153"/>
                <w:tab w:val="clear" w:pos="8306"/>
                <w:tab w:val="left" w:pos="1509"/>
              </w:tabs>
              <w:ind w:left="1509" w:hanging="1509"/>
              <w:rPr>
                <w:rFonts w:asciiTheme="minorHAnsi" w:hAnsiTheme="minorHAnsi" w:cs="Calibri"/>
              </w:rPr>
            </w:pPr>
            <w:r w:rsidRPr="00BC3436">
              <w:rPr>
                <w:rFonts w:asciiTheme="minorHAnsi" w:hAnsiTheme="minorHAnsi" w:cs="Calibri"/>
              </w:rPr>
              <w:t>Fødselsdato:</w:t>
            </w:r>
            <w:r w:rsidRPr="00BC3436">
              <w:rPr>
                <w:rFonts w:asciiTheme="minorHAnsi" w:hAnsiTheme="minorHAnsi" w:cs="Calibri"/>
              </w:rPr>
              <w:tab/>
            </w:r>
            <w:r w:rsidR="00D4233E" w:rsidRPr="00BC3436">
              <w:rPr>
                <w:rFonts w:asciiTheme="minorHAnsi" w:hAnsiTheme="minorHAnsi" w:cs="Calibri"/>
              </w:rPr>
              <w:t>1972-07-14</w:t>
            </w:r>
          </w:p>
          <w:p w:rsidR="006A290F" w:rsidRPr="00BC3436" w:rsidRDefault="006A290F" w:rsidP="004914FF">
            <w:pPr>
              <w:pStyle w:val="Header"/>
              <w:tabs>
                <w:tab w:val="clear" w:pos="4153"/>
                <w:tab w:val="clear" w:pos="8306"/>
                <w:tab w:val="left" w:pos="1509"/>
              </w:tabs>
              <w:ind w:left="1509" w:hanging="1509"/>
              <w:rPr>
                <w:rFonts w:asciiTheme="minorHAnsi" w:hAnsiTheme="minorHAnsi" w:cs="Calibri"/>
              </w:rPr>
            </w:pPr>
            <w:r w:rsidRPr="00BC3436">
              <w:rPr>
                <w:rFonts w:asciiTheme="minorHAnsi" w:hAnsiTheme="minorHAnsi" w:cs="Calibri"/>
              </w:rPr>
              <w:t>Nasjonalitet:</w:t>
            </w:r>
            <w:r w:rsidRPr="00BC3436">
              <w:rPr>
                <w:rFonts w:asciiTheme="minorHAnsi" w:hAnsiTheme="minorHAnsi" w:cs="Calibri"/>
              </w:rPr>
              <w:tab/>
              <w:t>Norsk</w:t>
            </w:r>
          </w:p>
          <w:p w:rsidR="006A290F" w:rsidRPr="00BC3436" w:rsidRDefault="007956B9" w:rsidP="004914FF">
            <w:pPr>
              <w:pStyle w:val="Title"/>
              <w:rPr>
                <w:rFonts w:asciiTheme="minorHAnsi" w:hAnsiTheme="minorHAnsi"/>
              </w:rPr>
            </w:pPr>
            <w:r w:rsidRPr="00BC3436">
              <w:rPr>
                <w:rFonts w:asciiTheme="minorHAnsi" w:hAnsiTheme="minorHAnsi"/>
              </w:rPr>
              <w:t>Sammendrag</w:t>
            </w:r>
          </w:p>
          <w:p w:rsidR="00D4233E" w:rsidRPr="00BC3436" w:rsidRDefault="00B54602" w:rsidP="00D4233E">
            <w:pPr>
              <w:rPr>
                <w:rFonts w:asciiTheme="minorHAnsi" w:hAnsiTheme="minorHAnsi"/>
              </w:rPr>
            </w:pPr>
            <w:r w:rsidRPr="00BC3436">
              <w:rPr>
                <w:rFonts w:asciiTheme="minorHAnsi" w:hAnsiTheme="minorHAnsi"/>
              </w:rPr>
              <w:t xml:space="preserve">Konsulenten har lang erfaring med utvikling og verifikasjon </w:t>
            </w:r>
            <w:r w:rsidR="003569D8">
              <w:rPr>
                <w:rFonts w:asciiTheme="minorHAnsi" w:hAnsiTheme="minorHAnsi"/>
              </w:rPr>
              <w:t xml:space="preserve">av </w:t>
            </w:r>
            <w:r w:rsidR="00A354E0" w:rsidRPr="00BC3436">
              <w:rPr>
                <w:rFonts w:asciiTheme="minorHAnsi" w:hAnsiTheme="minorHAnsi"/>
              </w:rPr>
              <w:t>embedded</w:t>
            </w:r>
            <w:r w:rsidR="00852AD0">
              <w:rPr>
                <w:rFonts w:asciiTheme="minorHAnsi" w:hAnsiTheme="minorHAnsi"/>
              </w:rPr>
              <w:t>-</w:t>
            </w:r>
            <w:r w:rsidRPr="00BC3436">
              <w:rPr>
                <w:rFonts w:asciiTheme="minorHAnsi" w:hAnsiTheme="minorHAnsi"/>
              </w:rPr>
              <w:t>systemer fra CERN og som s</w:t>
            </w:r>
            <w:r w:rsidR="003569D8">
              <w:rPr>
                <w:rFonts w:asciiTheme="minorHAnsi" w:hAnsiTheme="minorHAnsi"/>
              </w:rPr>
              <w:t>enior</w:t>
            </w:r>
            <w:r w:rsidR="006206AE" w:rsidRPr="00BC3436">
              <w:rPr>
                <w:rFonts w:asciiTheme="minorHAnsi" w:hAnsiTheme="minorHAnsi"/>
              </w:rPr>
              <w:t>utvikler og prosjektleder</w:t>
            </w:r>
            <w:r w:rsidRPr="00BC3436">
              <w:rPr>
                <w:rFonts w:asciiTheme="minorHAnsi" w:hAnsiTheme="minorHAnsi"/>
              </w:rPr>
              <w:t xml:space="preserve"> i Data</w:t>
            </w:r>
            <w:r w:rsidR="00F41C38">
              <w:rPr>
                <w:rFonts w:asciiTheme="minorHAnsi" w:hAnsiTheme="minorHAnsi"/>
              </w:rPr>
              <w:t xml:space="preserve"> R</w:t>
            </w:r>
            <w:r w:rsidRPr="00BC3436">
              <w:rPr>
                <w:rFonts w:asciiTheme="minorHAnsi" w:hAnsiTheme="minorHAnsi"/>
              </w:rPr>
              <w:t>espons.</w:t>
            </w:r>
          </w:p>
          <w:p w:rsidR="00D4233E" w:rsidRPr="00BC3436" w:rsidRDefault="00D4233E" w:rsidP="00D4233E">
            <w:pPr>
              <w:rPr>
                <w:rFonts w:asciiTheme="minorHAnsi" w:hAnsiTheme="minorHAnsi"/>
              </w:rPr>
            </w:pPr>
          </w:p>
          <w:p w:rsidR="00D4233E" w:rsidRPr="00BC3436" w:rsidRDefault="00652AAC" w:rsidP="00D4233E">
            <w:pPr>
              <w:rPr>
                <w:rFonts w:asciiTheme="minorHAnsi" w:hAnsiTheme="minorHAnsi"/>
              </w:rPr>
            </w:pPr>
            <w:r w:rsidRPr="00BC3436">
              <w:rPr>
                <w:rFonts w:asciiTheme="minorHAnsi" w:hAnsiTheme="minorHAnsi"/>
              </w:rPr>
              <w:t xml:space="preserve">Han setter seg </w:t>
            </w:r>
            <w:r w:rsidR="00852AD0">
              <w:rPr>
                <w:rFonts w:asciiTheme="minorHAnsi" w:hAnsiTheme="minorHAnsi"/>
              </w:rPr>
              <w:t xml:space="preserve">svært </w:t>
            </w:r>
            <w:r w:rsidRPr="00BC3436">
              <w:rPr>
                <w:rFonts w:asciiTheme="minorHAnsi" w:hAnsiTheme="minorHAnsi"/>
              </w:rPr>
              <w:t xml:space="preserve">raskt inn i og løser de fleste tekniske utfordringer, og har </w:t>
            </w:r>
            <w:r w:rsidR="00454871" w:rsidRPr="00BC3436">
              <w:rPr>
                <w:rFonts w:asciiTheme="minorHAnsi" w:hAnsiTheme="minorHAnsi"/>
              </w:rPr>
              <w:t xml:space="preserve">lang </w:t>
            </w:r>
            <w:r w:rsidR="00F41C38">
              <w:rPr>
                <w:rFonts w:asciiTheme="minorHAnsi" w:hAnsiTheme="minorHAnsi"/>
              </w:rPr>
              <w:t>erfaring fra utvikling på Linux-</w:t>
            </w:r>
            <w:r w:rsidRPr="00BC3436">
              <w:rPr>
                <w:rFonts w:asciiTheme="minorHAnsi" w:hAnsiTheme="minorHAnsi"/>
              </w:rPr>
              <w:t>baserte embedded</w:t>
            </w:r>
            <w:r w:rsidR="00852AD0">
              <w:rPr>
                <w:rFonts w:asciiTheme="minorHAnsi" w:hAnsiTheme="minorHAnsi"/>
              </w:rPr>
              <w:t>-</w:t>
            </w:r>
            <w:r w:rsidRPr="00BC3436">
              <w:rPr>
                <w:rFonts w:asciiTheme="minorHAnsi" w:hAnsiTheme="minorHAnsi"/>
              </w:rPr>
              <w:t>systemer.</w:t>
            </w:r>
            <w:r w:rsidR="0075536C" w:rsidRPr="00BC3436">
              <w:rPr>
                <w:rFonts w:asciiTheme="minorHAnsi" w:hAnsiTheme="minorHAnsi"/>
              </w:rPr>
              <w:t xml:space="preserve"> Han har </w:t>
            </w:r>
            <w:r w:rsidR="000B794E" w:rsidRPr="00BC3436">
              <w:rPr>
                <w:rFonts w:asciiTheme="minorHAnsi" w:hAnsiTheme="minorHAnsi"/>
              </w:rPr>
              <w:t>erfaring</w:t>
            </w:r>
            <w:r w:rsidR="0075536C" w:rsidRPr="00BC3436">
              <w:rPr>
                <w:rFonts w:asciiTheme="minorHAnsi" w:hAnsiTheme="minorHAnsi"/>
              </w:rPr>
              <w:t xml:space="preserve"> med testledelse, </w:t>
            </w:r>
            <w:r w:rsidR="000B794E" w:rsidRPr="00BC3436">
              <w:rPr>
                <w:rFonts w:asciiTheme="minorHAnsi" w:hAnsiTheme="minorHAnsi"/>
              </w:rPr>
              <w:t>spesielt</w:t>
            </w:r>
            <w:r w:rsidR="0075536C" w:rsidRPr="00BC3436">
              <w:rPr>
                <w:rFonts w:asciiTheme="minorHAnsi" w:hAnsiTheme="minorHAnsi"/>
              </w:rPr>
              <w:t xml:space="preserve"> med kontinuerlig integrasjon og regresjonstesting som metodikk.</w:t>
            </w:r>
          </w:p>
          <w:p w:rsidR="00652AAC" w:rsidRPr="00BC3436" w:rsidRDefault="00652AAC" w:rsidP="00D4233E">
            <w:pPr>
              <w:rPr>
                <w:rFonts w:asciiTheme="minorHAnsi" w:hAnsiTheme="minorHAnsi"/>
              </w:rPr>
            </w:pPr>
          </w:p>
          <w:p w:rsidR="008B3EA2" w:rsidRDefault="00652AAC" w:rsidP="0075536C">
            <w:pPr>
              <w:rPr>
                <w:rFonts w:asciiTheme="minorHAnsi" w:hAnsiTheme="minorHAnsi"/>
              </w:rPr>
            </w:pPr>
            <w:r w:rsidRPr="00BC3436">
              <w:rPr>
                <w:rFonts w:asciiTheme="minorHAnsi" w:hAnsiTheme="minorHAnsi"/>
              </w:rPr>
              <w:t xml:space="preserve">Konsulenten har spesiell kompetanse på programmering i C/C++, men </w:t>
            </w:r>
            <w:r w:rsidR="00454871" w:rsidRPr="00BC3436">
              <w:rPr>
                <w:rFonts w:asciiTheme="minorHAnsi" w:hAnsiTheme="minorHAnsi"/>
              </w:rPr>
              <w:t>har også erfaring med</w:t>
            </w:r>
            <w:r w:rsidRPr="00BC3436">
              <w:rPr>
                <w:rFonts w:asciiTheme="minorHAnsi" w:hAnsiTheme="minorHAnsi"/>
              </w:rPr>
              <w:t xml:space="preserve"> Java, Pytho</w:t>
            </w:r>
            <w:r w:rsidR="00A56C47">
              <w:rPr>
                <w:rFonts w:asciiTheme="minorHAnsi" w:hAnsiTheme="minorHAnsi"/>
              </w:rPr>
              <w:t>n, shell scripts,</w:t>
            </w:r>
            <w:r w:rsidR="00454871" w:rsidRPr="00BC3436">
              <w:rPr>
                <w:rFonts w:asciiTheme="minorHAnsi" w:hAnsiTheme="minorHAnsi"/>
              </w:rPr>
              <w:t xml:space="preserve"> VHDL og HW utvikling/kommisjonering</w:t>
            </w:r>
            <w:r w:rsidR="003569D8">
              <w:rPr>
                <w:rFonts w:asciiTheme="minorHAnsi" w:hAnsiTheme="minorHAnsi"/>
              </w:rPr>
              <w:t>.</w:t>
            </w:r>
            <w:r w:rsidR="0075536C" w:rsidRPr="00BC3436">
              <w:rPr>
                <w:rFonts w:asciiTheme="minorHAnsi" w:hAnsiTheme="minorHAnsi"/>
              </w:rPr>
              <w:t xml:space="preserve"> Han har 4 års</w:t>
            </w:r>
            <w:r w:rsidRPr="00BC3436">
              <w:rPr>
                <w:rFonts w:asciiTheme="minorHAnsi" w:hAnsiTheme="minorHAnsi"/>
              </w:rPr>
              <w:t xml:space="preserve"> erfaring fra </w:t>
            </w:r>
            <w:r w:rsidR="00852AD0">
              <w:rPr>
                <w:rFonts w:asciiTheme="minorHAnsi" w:hAnsiTheme="minorHAnsi"/>
              </w:rPr>
              <w:t xml:space="preserve">utvikling av </w:t>
            </w:r>
            <w:r w:rsidRPr="00BC3436">
              <w:rPr>
                <w:rFonts w:asciiTheme="minorHAnsi" w:hAnsiTheme="minorHAnsi"/>
              </w:rPr>
              <w:t>ytelseskritisk programvare fra CERN.</w:t>
            </w:r>
          </w:p>
          <w:p w:rsidR="00852AD0" w:rsidRDefault="00852AD0" w:rsidP="0075536C">
            <w:pPr>
              <w:rPr>
                <w:rFonts w:asciiTheme="minorHAnsi" w:hAnsiTheme="minorHAnsi"/>
              </w:rPr>
            </w:pPr>
          </w:p>
          <w:p w:rsidR="00545A3C" w:rsidRPr="00BC3436" w:rsidRDefault="00852AD0" w:rsidP="005E111A">
            <w:pPr>
              <w:rPr>
                <w:rFonts w:asciiTheme="minorHAnsi" w:hAnsiTheme="minorHAnsi"/>
              </w:rPr>
            </w:pPr>
            <w:r w:rsidRPr="00852AD0">
              <w:rPr>
                <w:rFonts w:asciiTheme="minorHAnsi" w:hAnsiTheme="minorHAnsi"/>
              </w:rPr>
              <w:t xml:space="preserve">Per </w:t>
            </w:r>
            <w:r w:rsidR="00A56C47">
              <w:rPr>
                <w:rFonts w:asciiTheme="minorHAnsi" w:hAnsiTheme="minorHAnsi"/>
              </w:rPr>
              <w:t xml:space="preserve">Thomas </w:t>
            </w:r>
            <w:r w:rsidRPr="00852AD0">
              <w:rPr>
                <w:rFonts w:asciiTheme="minorHAnsi" w:hAnsiTheme="minorHAnsi"/>
              </w:rPr>
              <w:t>har en PhD i ins</w:t>
            </w:r>
            <w:r w:rsidR="00207880">
              <w:rPr>
                <w:rFonts w:asciiTheme="minorHAnsi" w:hAnsiTheme="minorHAnsi"/>
              </w:rPr>
              <w:t>trumentering fra CERN</w:t>
            </w:r>
            <w:r w:rsidRPr="00852AD0">
              <w:rPr>
                <w:rFonts w:asciiTheme="minorHAnsi" w:hAnsiTheme="minorHAnsi"/>
              </w:rPr>
              <w:t xml:space="preserve"> og en Mastergrad i elektronikk fra UiO.</w:t>
            </w:r>
            <w:r w:rsidR="00207880">
              <w:rPr>
                <w:rFonts w:asciiTheme="minorHAnsi" w:hAnsiTheme="minorHAnsi"/>
              </w:rPr>
              <w:t xml:space="preserve"> Han har også </w:t>
            </w:r>
            <w:r w:rsidR="005E111A">
              <w:rPr>
                <w:rFonts w:asciiTheme="minorHAnsi" w:hAnsiTheme="minorHAnsi"/>
              </w:rPr>
              <w:t>jobbet</w:t>
            </w:r>
            <w:r w:rsidR="00207880">
              <w:rPr>
                <w:rFonts w:asciiTheme="minorHAnsi" w:hAnsiTheme="minorHAnsi"/>
              </w:rPr>
              <w:t xml:space="preserve"> som forsker på Yale.</w:t>
            </w:r>
          </w:p>
        </w:tc>
      </w:tr>
    </w:tbl>
    <w:p w:rsidR="000F769B" w:rsidRPr="00BC3436" w:rsidRDefault="000F769B" w:rsidP="00EF4EBB">
      <w:pPr>
        <w:pStyle w:val="Heading1"/>
        <w:rPr>
          <w:rStyle w:val="Job"/>
          <w:rFonts w:asciiTheme="minorHAnsi" w:hAnsiTheme="minorHAnsi"/>
        </w:rPr>
      </w:pPr>
      <w:r w:rsidRPr="00BC3436">
        <w:rPr>
          <w:rStyle w:val="Job"/>
          <w:rFonts w:asciiTheme="minorHAnsi" w:hAnsiTheme="minorHAnsi"/>
        </w:rPr>
        <w:t>Kjernekompetanse</w:t>
      </w:r>
    </w:p>
    <w:p w:rsidR="00617A95" w:rsidRPr="00BC3436" w:rsidRDefault="00617A95" w:rsidP="0084438B">
      <w:pPr>
        <w:pStyle w:val="Heading2"/>
        <w:rPr>
          <w:rStyle w:val="Job"/>
          <w:rFonts w:asciiTheme="minorHAnsi" w:hAnsiTheme="minorHAnsi"/>
          <w:b w:val="0"/>
        </w:rPr>
      </w:pPr>
      <w:r w:rsidRPr="00BC3436">
        <w:rPr>
          <w:rStyle w:val="Job"/>
          <w:rFonts w:asciiTheme="minorHAnsi" w:hAnsiTheme="minorHAnsi"/>
        </w:rPr>
        <w:t>Kompetanseområder/</w:t>
      </w:r>
      <w:r w:rsidR="005F36D6" w:rsidRPr="00BC3436">
        <w:rPr>
          <w:rStyle w:val="Job"/>
          <w:rFonts w:asciiTheme="minorHAnsi" w:hAnsiTheme="minorHAnsi"/>
        </w:rPr>
        <w:t>p</w:t>
      </w:r>
      <w:r w:rsidRPr="00BC3436">
        <w:rPr>
          <w:rStyle w:val="Job"/>
          <w:rFonts w:asciiTheme="minorHAnsi" w:hAnsiTheme="minorHAnsi"/>
        </w:rPr>
        <w:t>rosjektroller</w:t>
      </w:r>
    </w:p>
    <w:p w:rsidR="003727B1" w:rsidRDefault="00553DF9" w:rsidP="00CA05B9">
      <w:pPr>
        <w:pStyle w:val="Punktliste"/>
        <w:rPr>
          <w:rStyle w:val="Job"/>
          <w:rFonts w:asciiTheme="minorHAnsi" w:hAnsiTheme="minorHAnsi"/>
        </w:rPr>
      </w:pPr>
      <w:r w:rsidRPr="00BC3436">
        <w:rPr>
          <w:rStyle w:val="Job"/>
          <w:rFonts w:asciiTheme="minorHAnsi" w:hAnsiTheme="minorHAnsi"/>
        </w:rPr>
        <w:t>C/C++</w:t>
      </w:r>
      <w:r w:rsidR="00CA05B9" w:rsidRPr="00BC3436">
        <w:rPr>
          <w:rStyle w:val="Job"/>
          <w:rFonts w:asciiTheme="minorHAnsi" w:hAnsiTheme="minorHAnsi"/>
        </w:rPr>
        <w:t>,</w:t>
      </w:r>
      <w:r w:rsidR="007B681E" w:rsidRPr="00BC3436">
        <w:rPr>
          <w:rStyle w:val="Job"/>
          <w:rFonts w:asciiTheme="minorHAnsi" w:hAnsiTheme="minorHAnsi"/>
        </w:rPr>
        <w:t xml:space="preserve"> Java</w:t>
      </w:r>
    </w:p>
    <w:p w:rsidR="00C073D0" w:rsidRPr="00BC3436" w:rsidRDefault="00765E8F" w:rsidP="00CA05B9">
      <w:pPr>
        <w:pStyle w:val="Punktliste"/>
        <w:rPr>
          <w:rStyle w:val="Job"/>
          <w:rFonts w:asciiTheme="minorHAnsi" w:hAnsiTheme="minorHAnsi"/>
        </w:rPr>
      </w:pPr>
      <w:r>
        <w:rPr>
          <w:rStyle w:val="Job"/>
          <w:rFonts w:asciiTheme="minorHAnsi" w:hAnsiTheme="minorHAnsi"/>
        </w:rPr>
        <w:t>Programvare</w:t>
      </w:r>
      <w:r w:rsidR="00C073D0">
        <w:rPr>
          <w:rStyle w:val="Job"/>
          <w:rFonts w:asciiTheme="minorHAnsi" w:hAnsiTheme="minorHAnsi"/>
        </w:rPr>
        <w:t>optimalisering</w:t>
      </w:r>
      <w:r>
        <w:rPr>
          <w:rStyle w:val="Job"/>
          <w:rFonts w:asciiTheme="minorHAnsi" w:hAnsiTheme="minorHAnsi"/>
        </w:rPr>
        <w:t xml:space="preserve"> </w:t>
      </w:r>
    </w:p>
    <w:p w:rsidR="00581F3F" w:rsidRPr="00BC3436" w:rsidRDefault="00CA05B9" w:rsidP="00CA05B9">
      <w:pPr>
        <w:pStyle w:val="Punktliste"/>
        <w:rPr>
          <w:rStyle w:val="Job"/>
          <w:rFonts w:asciiTheme="minorHAnsi" w:hAnsiTheme="minorHAnsi"/>
        </w:rPr>
      </w:pPr>
      <w:r w:rsidRPr="00BC3436">
        <w:rPr>
          <w:rStyle w:val="Job"/>
          <w:rFonts w:asciiTheme="minorHAnsi" w:hAnsiTheme="minorHAnsi"/>
        </w:rPr>
        <w:t>Embedded Linux</w:t>
      </w:r>
    </w:p>
    <w:p w:rsidR="001B4953" w:rsidRDefault="001B4953" w:rsidP="00CA05B9">
      <w:pPr>
        <w:pStyle w:val="Punktliste"/>
        <w:rPr>
          <w:rStyle w:val="Job"/>
          <w:rFonts w:asciiTheme="minorHAnsi" w:hAnsiTheme="minorHAnsi"/>
        </w:rPr>
      </w:pPr>
      <w:r w:rsidRPr="00BC3436">
        <w:rPr>
          <w:rStyle w:val="Job"/>
          <w:rFonts w:asciiTheme="minorHAnsi" w:hAnsiTheme="minorHAnsi"/>
        </w:rPr>
        <w:t>Byggesystemer: Make</w:t>
      </w:r>
    </w:p>
    <w:p w:rsidR="003C0A51" w:rsidRDefault="003C0A51" w:rsidP="00CA05B9">
      <w:pPr>
        <w:pStyle w:val="Punktliste"/>
        <w:rPr>
          <w:rStyle w:val="Job"/>
          <w:rFonts w:asciiTheme="minorHAnsi" w:hAnsiTheme="minorHAnsi"/>
        </w:rPr>
      </w:pPr>
      <w:r>
        <w:rPr>
          <w:rStyle w:val="Job"/>
          <w:rFonts w:asciiTheme="minorHAnsi" w:hAnsiTheme="minorHAnsi"/>
        </w:rPr>
        <w:t>Håndtering av store datamengder</w:t>
      </w:r>
    </w:p>
    <w:p w:rsidR="00C073D0" w:rsidRPr="00BC3436" w:rsidRDefault="00C073D0" w:rsidP="00CA05B9">
      <w:pPr>
        <w:pStyle w:val="Punktliste"/>
        <w:rPr>
          <w:rStyle w:val="Job"/>
          <w:rFonts w:asciiTheme="minorHAnsi" w:hAnsiTheme="minorHAnsi"/>
        </w:rPr>
      </w:pPr>
      <w:r>
        <w:rPr>
          <w:rStyle w:val="Job"/>
          <w:rFonts w:asciiTheme="minorHAnsi" w:hAnsiTheme="minorHAnsi"/>
        </w:rPr>
        <w:t>Labview</w:t>
      </w:r>
    </w:p>
    <w:p w:rsidR="001B4953" w:rsidRPr="00BC3436" w:rsidRDefault="001B4953" w:rsidP="00CA05B9">
      <w:pPr>
        <w:pStyle w:val="Punktliste"/>
        <w:rPr>
          <w:rStyle w:val="Job"/>
          <w:rFonts w:asciiTheme="minorHAnsi" w:hAnsiTheme="minorHAnsi"/>
        </w:rPr>
      </w:pPr>
      <w:r w:rsidRPr="00BC3436">
        <w:rPr>
          <w:rStyle w:val="Job"/>
          <w:rFonts w:asciiTheme="minorHAnsi" w:hAnsiTheme="minorHAnsi"/>
        </w:rPr>
        <w:t>Versjonskontroll: SVN, GIT</w:t>
      </w:r>
    </w:p>
    <w:p w:rsidR="000B037A" w:rsidRPr="00BC3436" w:rsidRDefault="0084438B" w:rsidP="00CA05B9">
      <w:pPr>
        <w:pStyle w:val="Punktliste"/>
        <w:rPr>
          <w:rStyle w:val="Job"/>
          <w:rFonts w:asciiTheme="minorHAnsi" w:hAnsiTheme="minorHAnsi"/>
        </w:rPr>
      </w:pPr>
      <w:r w:rsidRPr="00BC3436">
        <w:rPr>
          <w:rStyle w:val="Job"/>
          <w:rFonts w:asciiTheme="minorHAnsi" w:hAnsiTheme="minorHAnsi"/>
        </w:rPr>
        <w:t>Prosjektledelse (Agile</w:t>
      </w:r>
      <w:r w:rsidR="000B037A" w:rsidRPr="00BC3436">
        <w:rPr>
          <w:rStyle w:val="Job"/>
          <w:rFonts w:asciiTheme="minorHAnsi" w:hAnsiTheme="minorHAnsi"/>
        </w:rPr>
        <w:t>/SCRUM)</w:t>
      </w:r>
    </w:p>
    <w:p w:rsidR="0002294D" w:rsidRPr="00BC3436" w:rsidRDefault="000B794E" w:rsidP="00CA05B9">
      <w:pPr>
        <w:pStyle w:val="Punktliste"/>
        <w:rPr>
          <w:rStyle w:val="Job"/>
          <w:rFonts w:asciiTheme="minorHAnsi" w:hAnsiTheme="minorHAnsi"/>
        </w:rPr>
      </w:pPr>
      <w:r w:rsidRPr="00BC3436">
        <w:rPr>
          <w:rStyle w:val="Job"/>
          <w:rFonts w:asciiTheme="minorHAnsi" w:hAnsiTheme="minorHAnsi"/>
        </w:rPr>
        <w:t>Kontinuerlig</w:t>
      </w:r>
      <w:r w:rsidR="0002294D" w:rsidRPr="00BC3436">
        <w:rPr>
          <w:rStyle w:val="Job"/>
          <w:rFonts w:asciiTheme="minorHAnsi" w:hAnsiTheme="minorHAnsi"/>
        </w:rPr>
        <w:t xml:space="preserve"> </w:t>
      </w:r>
      <w:r w:rsidRPr="00BC3436">
        <w:rPr>
          <w:rStyle w:val="Job"/>
          <w:rFonts w:asciiTheme="minorHAnsi" w:hAnsiTheme="minorHAnsi"/>
        </w:rPr>
        <w:t>integrasjon</w:t>
      </w:r>
    </w:p>
    <w:p w:rsidR="00F61166" w:rsidRDefault="000B794E" w:rsidP="0084438B">
      <w:pPr>
        <w:pStyle w:val="Punktliste"/>
        <w:rPr>
          <w:rStyle w:val="Job"/>
          <w:rFonts w:asciiTheme="minorHAnsi" w:hAnsiTheme="minorHAnsi"/>
        </w:rPr>
      </w:pPr>
      <w:r w:rsidRPr="00BC3436">
        <w:rPr>
          <w:rStyle w:val="Job"/>
          <w:rFonts w:asciiTheme="minorHAnsi" w:hAnsiTheme="minorHAnsi"/>
        </w:rPr>
        <w:t>Regresjonstesting</w:t>
      </w:r>
      <w:r w:rsidR="0002294D" w:rsidRPr="00BC3436">
        <w:rPr>
          <w:rStyle w:val="Job"/>
          <w:rFonts w:asciiTheme="minorHAnsi" w:hAnsiTheme="minorHAnsi"/>
        </w:rPr>
        <w:t>, TDD</w:t>
      </w:r>
    </w:p>
    <w:p w:rsidR="00830C63" w:rsidRDefault="00830C63" w:rsidP="00830C63">
      <w:pPr>
        <w:pStyle w:val="Punktliste"/>
        <w:numPr>
          <w:ilvl w:val="0"/>
          <w:numId w:val="0"/>
        </w:numPr>
        <w:ind w:left="567" w:hanging="397"/>
        <w:rPr>
          <w:rStyle w:val="Job"/>
          <w:rFonts w:asciiTheme="minorHAnsi" w:hAnsiTheme="minorHAnsi"/>
        </w:rPr>
      </w:pPr>
    </w:p>
    <w:p w:rsidR="001B4953" w:rsidRPr="00BC3436" w:rsidRDefault="00B13FE5" w:rsidP="008205B0">
      <w:pPr>
        <w:pStyle w:val="Heading1"/>
        <w:rPr>
          <w:rFonts w:asciiTheme="minorHAnsi" w:hAnsiTheme="minorHAnsi" w:cs="Calibri"/>
        </w:rPr>
      </w:pPr>
      <w:r w:rsidRPr="00BC3436">
        <w:rPr>
          <w:rFonts w:asciiTheme="minorHAnsi" w:hAnsiTheme="minorHAnsi"/>
        </w:rPr>
        <w:lastRenderedPageBreak/>
        <w:t>Prosjekterfaring</w:t>
      </w:r>
    </w:p>
    <w:p w:rsidR="00206D95" w:rsidRDefault="00206D95" w:rsidP="005E111A">
      <w:pPr>
        <w:rPr>
          <w:rFonts w:asciiTheme="minorHAnsi" w:hAnsiTheme="minorHAnsi"/>
          <w:b/>
        </w:rPr>
      </w:pPr>
      <w:r>
        <w:rPr>
          <w:rFonts w:asciiTheme="minorHAnsi" w:hAnsiTheme="minorHAnsi"/>
          <w:b/>
        </w:rPr>
        <w:t>PRESENS</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 xml:space="preserve"> 02.2014 – Pågående</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p>
    <w:p w:rsidR="00206D95" w:rsidRDefault="0043579D" w:rsidP="005E111A">
      <w:pPr>
        <w:rPr>
          <w:rFonts w:asciiTheme="minorHAnsi" w:hAnsiTheme="minorHAnsi"/>
          <w:b/>
        </w:rPr>
      </w:pPr>
      <w:r>
        <w:rPr>
          <w:rFonts w:asciiTheme="minorHAnsi" w:hAnsiTheme="minorHAnsi"/>
          <w:b/>
        </w:rPr>
        <w:t>Rolle: Principal</w:t>
      </w:r>
      <w:r w:rsidR="00206D95">
        <w:rPr>
          <w:rFonts w:asciiTheme="minorHAnsi" w:hAnsiTheme="minorHAnsi"/>
          <w:b/>
        </w:rPr>
        <w:t xml:space="preserve"> utvikler, Prosjektleder</w:t>
      </w:r>
    </w:p>
    <w:p w:rsidR="00206D95" w:rsidRDefault="00206D95" w:rsidP="00870951">
      <w:pPr>
        <w:rPr>
          <w:rFonts w:asciiTheme="minorHAnsi" w:hAnsiTheme="minorHAnsi"/>
        </w:rPr>
      </w:pPr>
      <w:r>
        <w:rPr>
          <w:rFonts w:asciiTheme="minorHAnsi" w:hAnsiTheme="minorHAnsi"/>
          <w:b/>
        </w:rPr>
        <w:t xml:space="preserve">Beskrivelse:  </w:t>
      </w:r>
      <w:r w:rsidR="00870951">
        <w:rPr>
          <w:rFonts w:asciiTheme="minorHAnsi" w:hAnsiTheme="minorHAnsi"/>
        </w:rPr>
        <w:t xml:space="preserve">PRESENS er markedsleder innen </w:t>
      </w:r>
      <w:r>
        <w:rPr>
          <w:rFonts w:asciiTheme="minorHAnsi" w:hAnsiTheme="minorHAnsi"/>
        </w:rPr>
        <w:t xml:space="preserve">trykk sensorer for oljeindustrien. Konsulenten er ansavarling for utvikling av en datamodell for trykk og temperatur respons til en silisium basert trykksensor. </w:t>
      </w:r>
      <w:r w:rsidR="0043579D">
        <w:rPr>
          <w:rFonts w:asciiTheme="minorHAnsi" w:hAnsiTheme="minorHAnsi"/>
        </w:rPr>
        <w:t xml:space="preserve">Modellen implementeres i C++ </w:t>
      </w:r>
      <w:r w:rsidR="00870951">
        <w:rPr>
          <w:rFonts w:asciiTheme="minorHAnsi" w:hAnsiTheme="minorHAnsi"/>
        </w:rPr>
        <w:t xml:space="preserve">og har ett bruker grensesnitt i </w:t>
      </w:r>
      <w:proofErr w:type="spellStart"/>
      <w:r w:rsidR="00870951">
        <w:rPr>
          <w:rFonts w:asciiTheme="minorHAnsi" w:hAnsiTheme="minorHAnsi"/>
        </w:rPr>
        <w:t>Labview</w:t>
      </w:r>
      <w:proofErr w:type="spellEnd"/>
      <w:r w:rsidR="00870951">
        <w:rPr>
          <w:rFonts w:asciiTheme="minorHAnsi" w:hAnsiTheme="minorHAnsi"/>
        </w:rPr>
        <w:t xml:space="preserve">. Modellen </w:t>
      </w:r>
      <w:r>
        <w:rPr>
          <w:rFonts w:asciiTheme="minorHAnsi" w:hAnsiTheme="minorHAnsi"/>
        </w:rPr>
        <w:t>brukes til å kalibrere</w:t>
      </w:r>
      <w:r w:rsidR="0043579D">
        <w:rPr>
          <w:rFonts w:asciiTheme="minorHAnsi" w:hAnsiTheme="minorHAnsi"/>
        </w:rPr>
        <w:t xml:space="preserve"> sens</w:t>
      </w:r>
      <w:r w:rsidR="00870951">
        <w:rPr>
          <w:rFonts w:asciiTheme="minorHAnsi" w:hAnsiTheme="minorHAnsi"/>
        </w:rPr>
        <w:t xml:space="preserve">oren ved at </w:t>
      </w:r>
      <w:r w:rsidR="0043579D">
        <w:rPr>
          <w:rFonts w:asciiTheme="minorHAnsi" w:hAnsiTheme="minorHAnsi"/>
        </w:rPr>
        <w:t>parametere generert av modellen lastes inn i sensoren  og brukes under kjøring for å nøyaktig gjenskape trykk og temperatur on-line</w:t>
      </w:r>
      <w:r w:rsidR="00870951">
        <w:rPr>
          <w:rFonts w:asciiTheme="minorHAnsi" w:hAnsiTheme="minorHAnsi"/>
        </w:rPr>
        <w:t xml:space="preserve"> med en mikro kontroller montert på sensoren</w:t>
      </w:r>
      <w:r w:rsidR="0043579D">
        <w:rPr>
          <w:rFonts w:asciiTheme="minorHAnsi" w:hAnsiTheme="minorHAnsi"/>
        </w:rPr>
        <w:t xml:space="preserve">. Første del av jobben består i å forbedre eksisterende programvare for å automatisere hele prosessen med kalibrering samt generere testrapporter i </w:t>
      </w:r>
      <w:proofErr w:type="spellStart"/>
      <w:r w:rsidR="0043579D">
        <w:rPr>
          <w:rFonts w:asciiTheme="minorHAnsi" w:hAnsiTheme="minorHAnsi"/>
        </w:rPr>
        <w:t>pdf</w:t>
      </w:r>
      <w:proofErr w:type="spellEnd"/>
      <w:r w:rsidR="0043579D">
        <w:rPr>
          <w:rFonts w:asciiTheme="minorHAnsi" w:hAnsiTheme="minorHAnsi"/>
        </w:rPr>
        <w:t xml:space="preserve">. I nest fase vil man se på andre type modeller for å </w:t>
      </w:r>
      <w:proofErr w:type="spellStart"/>
      <w:r w:rsidR="0043579D">
        <w:rPr>
          <w:rFonts w:asciiTheme="minorHAnsi" w:hAnsiTheme="minorHAnsi"/>
        </w:rPr>
        <w:t>parameterisere</w:t>
      </w:r>
      <w:proofErr w:type="spellEnd"/>
      <w:r w:rsidR="0043579D">
        <w:rPr>
          <w:rFonts w:asciiTheme="minorHAnsi" w:hAnsiTheme="minorHAnsi"/>
        </w:rPr>
        <w:t xml:space="preserve"> kalibreringsresultatene for å kunne forbedrer nøyaktigheten</w:t>
      </w:r>
      <w:r w:rsidR="00870951">
        <w:rPr>
          <w:rFonts w:asciiTheme="minorHAnsi" w:hAnsiTheme="minorHAnsi"/>
        </w:rPr>
        <w:t xml:space="preserve"> på sensoren</w:t>
      </w:r>
      <w:bookmarkStart w:id="0" w:name="_GoBack"/>
      <w:bookmarkEnd w:id="0"/>
      <w:r w:rsidR="0043579D">
        <w:rPr>
          <w:rFonts w:asciiTheme="minorHAnsi" w:hAnsiTheme="minorHAnsi"/>
        </w:rPr>
        <w:t xml:space="preserve">, bla ved bruk av </w:t>
      </w:r>
      <w:proofErr w:type="spellStart"/>
      <w:r w:rsidR="0043579D">
        <w:rPr>
          <w:rFonts w:asciiTheme="minorHAnsi" w:hAnsiTheme="minorHAnsi"/>
        </w:rPr>
        <w:t>splines</w:t>
      </w:r>
      <w:proofErr w:type="spellEnd"/>
      <w:r w:rsidR="0043579D">
        <w:rPr>
          <w:rFonts w:asciiTheme="minorHAnsi" w:hAnsiTheme="minorHAnsi"/>
        </w:rPr>
        <w:t xml:space="preserve"> og nevrale nettverk.</w:t>
      </w:r>
    </w:p>
    <w:p w:rsidR="00870951" w:rsidRDefault="00870951" w:rsidP="00870951">
      <w:pPr>
        <w:rPr>
          <w:rFonts w:asciiTheme="minorHAnsi" w:hAnsiTheme="minorHAnsi"/>
        </w:rPr>
      </w:pPr>
    </w:p>
    <w:p w:rsidR="00870951" w:rsidRPr="00206D95" w:rsidRDefault="00870951" w:rsidP="00870951">
      <w:pPr>
        <w:rPr>
          <w:rFonts w:asciiTheme="minorHAnsi" w:hAnsiTheme="minorHAnsi"/>
        </w:rPr>
      </w:pPr>
      <w:r w:rsidRPr="00870951">
        <w:rPr>
          <w:rFonts w:asciiTheme="minorHAnsi" w:hAnsiTheme="minorHAnsi"/>
          <w:b/>
        </w:rPr>
        <w:t>Teknologi/Metodikk</w:t>
      </w:r>
      <w:r>
        <w:rPr>
          <w:rFonts w:asciiTheme="minorHAnsi" w:hAnsiTheme="minorHAnsi"/>
        </w:rPr>
        <w:t xml:space="preserve">: C++, </w:t>
      </w:r>
      <w:proofErr w:type="spellStart"/>
      <w:r>
        <w:rPr>
          <w:rFonts w:asciiTheme="minorHAnsi" w:hAnsiTheme="minorHAnsi"/>
        </w:rPr>
        <w:t>Labview</w:t>
      </w:r>
      <w:proofErr w:type="spellEnd"/>
      <w:r>
        <w:rPr>
          <w:rFonts w:asciiTheme="minorHAnsi" w:hAnsiTheme="minorHAnsi"/>
        </w:rPr>
        <w:t xml:space="preserve">, Kontinuerlig integrasjon </w:t>
      </w:r>
    </w:p>
    <w:p w:rsidR="00206D95" w:rsidRDefault="00206D95" w:rsidP="005E111A">
      <w:pPr>
        <w:rPr>
          <w:rFonts w:asciiTheme="minorHAnsi" w:hAnsiTheme="minorHAnsi"/>
          <w:b/>
        </w:rPr>
      </w:pPr>
    </w:p>
    <w:p w:rsidR="00206D95" w:rsidRDefault="00206D95" w:rsidP="005E111A">
      <w:pPr>
        <w:rPr>
          <w:rFonts w:asciiTheme="minorHAnsi" w:hAnsiTheme="minorHAnsi"/>
          <w:b/>
        </w:rPr>
      </w:pPr>
    </w:p>
    <w:p w:rsidR="005E111A" w:rsidRDefault="005E111A" w:rsidP="005E111A">
      <w:pPr>
        <w:rPr>
          <w:rFonts w:asciiTheme="minorHAnsi" w:hAnsiTheme="minorHAnsi"/>
          <w:b/>
        </w:rPr>
      </w:pPr>
      <w:r>
        <w:rPr>
          <w:rFonts w:asciiTheme="minorHAnsi" w:hAnsiTheme="minorHAnsi"/>
          <w:b/>
        </w:rPr>
        <w:t>DATA RES</w:t>
      </w:r>
      <w:r w:rsidR="00206D95">
        <w:rPr>
          <w:rFonts w:asciiTheme="minorHAnsi" w:hAnsiTheme="minorHAnsi"/>
          <w:b/>
        </w:rPr>
        <w:t>PONS</w:t>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t xml:space="preserve">  04.2013 – 12.2013</w:t>
      </w:r>
    </w:p>
    <w:p w:rsidR="005E111A" w:rsidRDefault="005E111A" w:rsidP="005E111A">
      <w:pPr>
        <w:rPr>
          <w:rFonts w:asciiTheme="minorHAnsi" w:hAnsiTheme="minorHAnsi"/>
          <w:b/>
        </w:rPr>
      </w:pPr>
      <w:r>
        <w:rPr>
          <w:rFonts w:asciiTheme="minorHAnsi" w:hAnsiTheme="minorHAnsi"/>
          <w:b/>
        </w:rPr>
        <w:t xml:space="preserve">Rolle: </w:t>
      </w:r>
      <w:r w:rsidRPr="00206D95">
        <w:rPr>
          <w:rFonts w:asciiTheme="minorHAnsi" w:hAnsiTheme="minorHAnsi"/>
        </w:rPr>
        <w:t>Senior utvikler, Selger</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Konsulenten har deltatt i planlegging og gjennomført estimering i forbindelse med Innsalg på nye prosjekter.  Han har implementert ett felles rammeverk (C++) for regresjonstesting og kontinuerlig integrasjon mot forskjellige HW plattformer fra en sentralisert </w:t>
      </w:r>
      <w:proofErr w:type="spellStart"/>
      <w:r>
        <w:rPr>
          <w:rFonts w:asciiTheme="minorHAnsi" w:hAnsiTheme="minorHAnsi"/>
        </w:rPr>
        <w:t>byggeserver</w:t>
      </w:r>
      <w:proofErr w:type="spellEnd"/>
      <w:r>
        <w:rPr>
          <w:rFonts w:asciiTheme="minorHAnsi" w:hAnsiTheme="minorHAnsi"/>
        </w:rPr>
        <w:t xml:space="preserve">. Rammeverket har ett API mot JENKINS på den ene siden og ett Interface over TCP/IP med passordløst SSH mot diverse </w:t>
      </w:r>
      <w:proofErr w:type="spellStart"/>
      <w:r>
        <w:rPr>
          <w:rFonts w:asciiTheme="minorHAnsi" w:hAnsiTheme="minorHAnsi"/>
        </w:rPr>
        <w:t>embedded</w:t>
      </w:r>
      <w:proofErr w:type="spellEnd"/>
      <w:r>
        <w:rPr>
          <w:rFonts w:asciiTheme="minorHAnsi" w:hAnsiTheme="minorHAnsi"/>
        </w:rPr>
        <w:t xml:space="preserve"> Linux systemer på den andre siden.  Han har også hatt ansvaret for vedlikehold og support på programvare utviklet av Data Respons for eksisterende kunder av utviklere som har sluttet, </w:t>
      </w:r>
      <w:proofErr w:type="spellStart"/>
      <w:r>
        <w:rPr>
          <w:rFonts w:asciiTheme="minorHAnsi" w:hAnsiTheme="minorHAnsi"/>
        </w:rPr>
        <w:t>f.eks</w:t>
      </w:r>
      <w:proofErr w:type="spellEnd"/>
      <w:r>
        <w:rPr>
          <w:rFonts w:asciiTheme="minorHAnsi" w:hAnsiTheme="minorHAnsi"/>
        </w:rPr>
        <w:t xml:space="preserve"> programmerbar logikk og FW for Kongsberg/</w:t>
      </w:r>
      <w:proofErr w:type="spellStart"/>
      <w:r>
        <w:rPr>
          <w:rFonts w:asciiTheme="minorHAnsi" w:hAnsiTheme="minorHAnsi"/>
        </w:rPr>
        <w:t>Seatex</w:t>
      </w:r>
      <w:proofErr w:type="spellEnd"/>
      <w:r>
        <w:rPr>
          <w:rFonts w:asciiTheme="minorHAnsi" w:hAnsiTheme="minorHAnsi"/>
        </w:rPr>
        <w:t xml:space="preserve"> </w:t>
      </w:r>
      <w:r w:rsidR="00830C63">
        <w:rPr>
          <w:rFonts w:asciiTheme="minorHAnsi" w:hAnsiTheme="minorHAnsi"/>
        </w:rPr>
        <w:t>AIS.</w:t>
      </w:r>
    </w:p>
    <w:p w:rsidR="00150CF1" w:rsidRDefault="00150CF1" w:rsidP="001B4953">
      <w:pPr>
        <w:rPr>
          <w:rFonts w:asciiTheme="minorHAnsi" w:hAnsiTheme="minorHAnsi"/>
          <w:b/>
        </w:rPr>
      </w:pPr>
    </w:p>
    <w:p w:rsidR="001B4953" w:rsidRPr="00BC3436" w:rsidRDefault="00EA125C" w:rsidP="001B4953">
      <w:pPr>
        <w:rPr>
          <w:rFonts w:asciiTheme="minorHAnsi" w:hAnsiTheme="minorHAnsi"/>
        </w:rPr>
      </w:pPr>
      <w:r w:rsidRPr="00BC3436">
        <w:rPr>
          <w:rFonts w:asciiTheme="minorHAnsi" w:hAnsiTheme="minorHAnsi"/>
          <w:b/>
        </w:rPr>
        <w:t>VESTAS/OCAS</w:t>
      </w:r>
      <w:r w:rsidRPr="00BC3436">
        <w:rPr>
          <w:rFonts w:asciiTheme="minorHAnsi" w:hAnsiTheme="minorHAnsi"/>
        </w:rPr>
        <w:tab/>
      </w:r>
      <w:r w:rsidR="001B4953"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11.2012 – 04.2013</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 planlegging og innsalg.</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w:t>
      </w:r>
      <w:proofErr w:type="spellStart"/>
      <w:r>
        <w:rPr>
          <w:rFonts w:asciiTheme="minorHAnsi" w:hAnsiTheme="minorHAnsi"/>
        </w:rPr>
        <w:t>Obstacle</w:t>
      </w:r>
      <w:proofErr w:type="spellEnd"/>
      <w:r>
        <w:rPr>
          <w:rFonts w:asciiTheme="minorHAnsi" w:hAnsiTheme="minorHAnsi"/>
        </w:rPr>
        <w:t xml:space="preserve"> </w:t>
      </w:r>
      <w:proofErr w:type="spellStart"/>
      <w:r>
        <w:rPr>
          <w:rFonts w:asciiTheme="minorHAnsi" w:hAnsiTheme="minorHAnsi"/>
        </w:rPr>
        <w:t>Collission</w:t>
      </w:r>
      <w:proofErr w:type="spellEnd"/>
      <w:r>
        <w:rPr>
          <w:rFonts w:asciiTheme="minorHAnsi" w:hAnsiTheme="minorHAnsi"/>
        </w:rPr>
        <w:t xml:space="preserve"> </w:t>
      </w:r>
      <w:proofErr w:type="spellStart"/>
      <w:r>
        <w:rPr>
          <w:rFonts w:asciiTheme="minorHAnsi" w:hAnsiTheme="minorHAnsi"/>
        </w:rPr>
        <w:t>Avoidance</w:t>
      </w:r>
      <w:proofErr w:type="spellEnd"/>
      <w:r>
        <w:rPr>
          <w:rFonts w:asciiTheme="minorHAnsi" w:hAnsiTheme="minorHAnsi"/>
        </w:rPr>
        <w:t xml:space="preserve"> System (OCAS) er et radar varslingssystem for vindmølleparker. Oppgaven bestod i å lage ett re-spinn av eksisterende HW blant annet for å erstatte end </w:t>
      </w:r>
      <w:proofErr w:type="spellStart"/>
      <w:r>
        <w:rPr>
          <w:rFonts w:asciiTheme="minorHAnsi" w:hAnsiTheme="minorHAnsi"/>
        </w:rPr>
        <w:t>of</w:t>
      </w:r>
      <w:proofErr w:type="spellEnd"/>
      <w:r>
        <w:rPr>
          <w:rFonts w:asciiTheme="minorHAnsi" w:hAnsiTheme="minorHAnsi"/>
        </w:rPr>
        <w:t xml:space="preserve"> </w:t>
      </w:r>
      <w:proofErr w:type="spellStart"/>
      <w:r>
        <w:rPr>
          <w:rFonts w:asciiTheme="minorHAnsi" w:hAnsiTheme="minorHAnsi"/>
        </w:rPr>
        <w:t>life</w:t>
      </w:r>
      <w:proofErr w:type="spellEnd"/>
      <w:r>
        <w:rPr>
          <w:rFonts w:asciiTheme="minorHAnsi" w:hAnsiTheme="minorHAnsi"/>
        </w:rPr>
        <w:t xml:space="preserve"> komponenter samt å forenkle HW plattformen ved å samle funksjonaliteten til flere separate kretskort på ett kretskort. Systemet er basert på en spesialtilpasset Linux distribusjon laget med </w:t>
      </w:r>
      <w:proofErr w:type="spellStart"/>
      <w:r>
        <w:rPr>
          <w:rFonts w:asciiTheme="minorHAnsi" w:hAnsiTheme="minorHAnsi"/>
        </w:rPr>
        <w:t>Yocto</w:t>
      </w:r>
      <w:proofErr w:type="spellEnd"/>
      <w:r>
        <w:rPr>
          <w:rFonts w:asciiTheme="minorHAnsi" w:hAnsiTheme="minorHAnsi"/>
        </w:rPr>
        <w:t xml:space="preserve">. Konsulentens oppgave besto av </w:t>
      </w:r>
      <w:proofErr w:type="spellStart"/>
      <w:r>
        <w:rPr>
          <w:rFonts w:asciiTheme="minorHAnsi" w:hAnsiTheme="minorHAnsi"/>
        </w:rPr>
        <w:t>initiell</w:t>
      </w:r>
      <w:proofErr w:type="spellEnd"/>
      <w:r>
        <w:rPr>
          <w:rFonts w:asciiTheme="minorHAnsi" w:hAnsiTheme="minorHAnsi"/>
        </w:rPr>
        <w:t xml:space="preserve"> planlegging og innsalg, samt prosjektledelse i den første fasen av prosjektet (enda ikke avsluttet). Konsulenten hadde også ansvaret for infrastruktur for kontinuerlig regresjon og regresjonstesting. </w:t>
      </w:r>
    </w:p>
    <w:p w:rsidR="005E111A" w:rsidRDefault="005E111A" w:rsidP="005E111A">
      <w:pPr>
        <w:rPr>
          <w:rFonts w:asciiTheme="minorHAnsi" w:hAnsiTheme="minorHAnsi"/>
        </w:rPr>
      </w:pPr>
      <w:r>
        <w:rPr>
          <w:rFonts w:asciiTheme="minorHAnsi" w:hAnsiTheme="minorHAnsi"/>
          <w:b/>
        </w:rPr>
        <w:t xml:space="preserve">Teknologi / Metodikk: </w:t>
      </w:r>
      <w:r>
        <w:rPr>
          <w:rFonts w:asciiTheme="minorHAnsi" w:hAnsiTheme="minorHAnsi"/>
        </w:rPr>
        <w:t xml:space="preserve">Agile/SCRUM, </w:t>
      </w:r>
      <w:proofErr w:type="spellStart"/>
      <w:r>
        <w:rPr>
          <w:rFonts w:asciiTheme="minorHAnsi" w:hAnsiTheme="minorHAnsi"/>
        </w:rPr>
        <w:t>Confluence</w:t>
      </w:r>
      <w:proofErr w:type="spellEnd"/>
      <w:r>
        <w:rPr>
          <w:rFonts w:asciiTheme="minorHAnsi" w:hAnsiTheme="minorHAnsi"/>
        </w:rPr>
        <w:t>, JIRA, Linux(</w:t>
      </w:r>
      <w:proofErr w:type="spellStart"/>
      <w:r>
        <w:rPr>
          <w:rFonts w:asciiTheme="minorHAnsi" w:hAnsiTheme="minorHAnsi"/>
        </w:rPr>
        <w:t>uClinux</w:t>
      </w:r>
      <w:proofErr w:type="spellEnd"/>
      <w:r>
        <w:rPr>
          <w:rFonts w:asciiTheme="minorHAnsi" w:hAnsiTheme="minorHAnsi"/>
        </w:rPr>
        <w:t xml:space="preserve">), </w:t>
      </w:r>
      <w:proofErr w:type="spellStart"/>
      <w:r>
        <w:rPr>
          <w:rFonts w:asciiTheme="minorHAnsi" w:hAnsiTheme="minorHAnsi"/>
        </w:rPr>
        <w:t>barebox</w:t>
      </w:r>
      <w:proofErr w:type="spellEnd"/>
      <w:r>
        <w:rPr>
          <w:rFonts w:asciiTheme="minorHAnsi" w:hAnsiTheme="minorHAnsi"/>
        </w:rPr>
        <w:t>, C, C++</w:t>
      </w:r>
    </w:p>
    <w:p w:rsidR="002D70E4" w:rsidRPr="00BC3436" w:rsidRDefault="002D70E4" w:rsidP="001B4953">
      <w:pPr>
        <w:rPr>
          <w:rFonts w:asciiTheme="minorHAnsi" w:hAnsiTheme="minorHAnsi"/>
        </w:rPr>
      </w:pPr>
    </w:p>
    <w:p w:rsidR="002D70E4" w:rsidRPr="00BC3436" w:rsidRDefault="002D70E4" w:rsidP="002D70E4">
      <w:pPr>
        <w:rPr>
          <w:rFonts w:asciiTheme="minorHAnsi" w:hAnsiTheme="minorHAnsi"/>
          <w:b/>
        </w:rPr>
      </w:pPr>
      <w:r w:rsidRPr="00BC3436">
        <w:rPr>
          <w:rFonts w:asciiTheme="minorHAnsi" w:hAnsiTheme="minorHAnsi"/>
          <w:b/>
          <w:sz w:val="24"/>
          <w:szCs w:val="24"/>
        </w:rPr>
        <w:t>Det Norske Veritas (senere HalfWave)</w:t>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08.2011 – 09.2012</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ART-GPS (Acoustic </w:t>
      </w:r>
      <w:proofErr w:type="spellStart"/>
      <w:r>
        <w:rPr>
          <w:rFonts w:asciiTheme="minorHAnsi" w:hAnsiTheme="minorHAnsi"/>
        </w:rPr>
        <w:t>Resonance</w:t>
      </w:r>
      <w:proofErr w:type="spellEnd"/>
      <w:r>
        <w:rPr>
          <w:rFonts w:asciiTheme="minorHAnsi" w:hAnsiTheme="minorHAnsi"/>
        </w:rPr>
        <w:t xml:space="preserve"> Technology Gas Pipe </w:t>
      </w:r>
      <w:proofErr w:type="spellStart"/>
      <w:r>
        <w:rPr>
          <w:rFonts w:asciiTheme="minorHAnsi" w:hAnsiTheme="minorHAnsi"/>
        </w:rPr>
        <w:t>Scanner</w:t>
      </w:r>
      <w:proofErr w:type="spellEnd"/>
      <w:r>
        <w:rPr>
          <w:rFonts w:asciiTheme="minorHAnsi" w:hAnsiTheme="minorHAnsi"/>
        </w:rPr>
        <w:t xml:space="preserve">) er et verifikasjonsverktøy for gassledninger. Teknologien er revolusjonerende i det at kvaliteten på gassledninger kan verifiseres uten at produksjonen stoppes. Dette stiller spesielle krav til Embedded plattformen </w:t>
      </w:r>
      <w:proofErr w:type="spellStart"/>
      <w:r>
        <w:rPr>
          <w:rFonts w:asciiTheme="minorHAnsi" w:hAnsiTheme="minorHAnsi"/>
        </w:rPr>
        <w:t>mhp</w:t>
      </w:r>
      <w:proofErr w:type="spellEnd"/>
      <w:r w:rsidR="00830C63">
        <w:rPr>
          <w:rFonts w:asciiTheme="minorHAnsi" w:hAnsiTheme="minorHAnsi"/>
        </w:rPr>
        <w:t>.</w:t>
      </w:r>
      <w:r>
        <w:rPr>
          <w:rFonts w:asciiTheme="minorHAnsi" w:hAnsiTheme="minorHAnsi"/>
        </w:rPr>
        <w:t xml:space="preserve"> temperatur, vibrasjoner og strømforbruk fordi skanneren operere</w:t>
      </w:r>
      <w:r w:rsidR="00830C63">
        <w:rPr>
          <w:rFonts w:asciiTheme="minorHAnsi" w:hAnsiTheme="minorHAnsi"/>
        </w:rPr>
        <w:t>r</w:t>
      </w:r>
      <w:r>
        <w:rPr>
          <w:rFonts w:asciiTheme="minorHAnsi" w:hAnsiTheme="minorHAnsi"/>
        </w:rPr>
        <w:t xml:space="preserve"> autonomt i gassledningene drevet frem av gasstrykket. Konsulentens oppgave i prosjektet bestod av to faser. Den første fasen av prosjektet ledet han arbeidet med en rapport </w:t>
      </w:r>
      <w:r>
        <w:rPr>
          <w:rFonts w:asciiTheme="minorHAnsi" w:hAnsiTheme="minorHAnsi"/>
        </w:rPr>
        <w:lastRenderedPageBreak/>
        <w:t xml:space="preserve">om eksisterende HW/SW plattform samt estimering av gjenstående arbeid etter at tidligere underleverandør hadde feilet. I den andre fasen av prosjektet ble Datarespons leid in for å implementere gjenstående arbeid HW/SF plattformen. Konsulenten ledet ett team som bestod av 5-12 utviklere som implementerte FW og SW for datainnsamlingssystemet. Systemer var basert på </w:t>
      </w:r>
      <w:proofErr w:type="spellStart"/>
      <w:r>
        <w:rPr>
          <w:rFonts w:asciiTheme="minorHAnsi" w:hAnsiTheme="minorHAnsi"/>
        </w:rPr>
        <w:t>uCLinux</w:t>
      </w:r>
      <w:proofErr w:type="spellEnd"/>
      <w:r>
        <w:rPr>
          <w:rFonts w:asciiTheme="minorHAnsi" w:hAnsiTheme="minorHAnsi"/>
        </w:rPr>
        <w:t xml:space="preserve"> som operativsystem. I tillegg til rollen som prosjektleder arbeidet konsulenten også som utvikler i perioder der prosjektet ble skalert ned i påvente av investorer. Han hadde ansvaret for infrastruktur for kontinuerlig integrasjon og regresjons testing og implementerte også et testrammeverk i C++ for verifikasjon av plattformen. Prosjektet konkluderte med ett vellykket pipe </w:t>
      </w:r>
      <w:proofErr w:type="spellStart"/>
      <w:r>
        <w:rPr>
          <w:rFonts w:asciiTheme="minorHAnsi" w:hAnsiTheme="minorHAnsi"/>
        </w:rPr>
        <w:t>scan</w:t>
      </w:r>
      <w:proofErr w:type="spellEnd"/>
      <w:r>
        <w:rPr>
          <w:rFonts w:asciiTheme="minorHAnsi" w:hAnsiTheme="minorHAnsi"/>
        </w:rPr>
        <w:t xml:space="preserve"> fra Kårstø til Statfjord B i oktober 2012 og var ett av de mest største prosjektene til Data Respons i 2012.</w:t>
      </w:r>
    </w:p>
    <w:p w:rsidR="005E111A" w:rsidRDefault="005E111A" w:rsidP="005E111A">
      <w:pPr>
        <w:rPr>
          <w:rStyle w:val="Job"/>
          <w:lang w:val="en-US"/>
        </w:rPr>
      </w:pPr>
      <w:proofErr w:type="spellStart"/>
      <w:r>
        <w:rPr>
          <w:rFonts w:asciiTheme="minorHAnsi" w:hAnsiTheme="minorHAnsi"/>
          <w:b/>
          <w:lang w:val="en-US"/>
        </w:rPr>
        <w:t>Teknologi</w:t>
      </w:r>
      <w:proofErr w:type="spellEnd"/>
      <w:r>
        <w:rPr>
          <w:rFonts w:asciiTheme="minorHAnsi" w:hAnsiTheme="minorHAnsi"/>
          <w:b/>
          <w:lang w:val="en-US"/>
        </w:rPr>
        <w:t xml:space="preserve"> / </w:t>
      </w:r>
      <w:proofErr w:type="spellStart"/>
      <w:r>
        <w:rPr>
          <w:rFonts w:asciiTheme="minorHAnsi" w:hAnsiTheme="minorHAnsi"/>
          <w:b/>
          <w:lang w:val="en-US"/>
        </w:rPr>
        <w:t>Metodikk</w:t>
      </w:r>
      <w:proofErr w:type="spellEnd"/>
      <w:r>
        <w:rPr>
          <w:rFonts w:asciiTheme="minorHAnsi" w:hAnsiTheme="minorHAnsi"/>
          <w:b/>
          <w:lang w:val="en-US"/>
        </w:rPr>
        <w:t>:</w:t>
      </w:r>
      <w:r>
        <w:rPr>
          <w:rFonts w:asciiTheme="minorHAnsi" w:hAnsiTheme="minorHAnsi"/>
          <w:lang w:val="en-US"/>
        </w:rPr>
        <w:t xml:space="preserve"> C/C++, Agile/SCRUM, Confluence, JIRA, Embedded Linux</w:t>
      </w:r>
      <w:r w:rsidR="00830C63">
        <w:rPr>
          <w:rFonts w:asciiTheme="minorHAnsi" w:hAnsiTheme="minorHAnsi"/>
          <w:lang w:val="en-US"/>
        </w:rPr>
        <w:t xml:space="preserve"> </w:t>
      </w:r>
      <w:r>
        <w:rPr>
          <w:rFonts w:asciiTheme="minorHAnsi" w:hAnsiTheme="minorHAnsi"/>
          <w:lang w:val="en-US"/>
        </w:rPr>
        <w:t>(</w:t>
      </w:r>
      <w:proofErr w:type="spellStart"/>
      <w:r>
        <w:rPr>
          <w:rFonts w:asciiTheme="minorHAnsi" w:hAnsiTheme="minorHAnsi"/>
          <w:lang w:val="en-US"/>
        </w:rPr>
        <w:t>uClinux</w:t>
      </w:r>
      <w:proofErr w:type="spellEnd"/>
      <w:r>
        <w:rPr>
          <w:rFonts w:asciiTheme="minorHAnsi" w:hAnsiTheme="minorHAnsi"/>
          <w:lang w:val="en-US"/>
        </w:rPr>
        <w:t xml:space="preserve">), </w:t>
      </w:r>
      <w:proofErr w:type="spellStart"/>
      <w:r>
        <w:rPr>
          <w:rFonts w:asciiTheme="minorHAnsi" w:hAnsiTheme="minorHAnsi"/>
          <w:lang w:val="en-US"/>
        </w:rPr>
        <w:t>barebox</w:t>
      </w:r>
      <w:proofErr w:type="spellEnd"/>
      <w:r>
        <w:rPr>
          <w:rStyle w:val="Job"/>
          <w:rFonts w:asciiTheme="minorHAnsi" w:hAnsiTheme="minorHAnsi"/>
          <w:lang w:val="en-US"/>
        </w:rPr>
        <w:t>, QT</w:t>
      </w:r>
    </w:p>
    <w:p w:rsidR="008E06C9" w:rsidRDefault="008E06C9" w:rsidP="00387F87">
      <w:pPr>
        <w:rPr>
          <w:rStyle w:val="Job"/>
          <w:rFonts w:asciiTheme="minorHAnsi" w:hAnsiTheme="minorHAnsi"/>
          <w:lang w:val="en-US"/>
        </w:rPr>
      </w:pPr>
    </w:p>
    <w:p w:rsidR="003569D8" w:rsidRDefault="003569D8" w:rsidP="00387F87">
      <w:pPr>
        <w:rPr>
          <w:rStyle w:val="Job"/>
          <w:rFonts w:asciiTheme="minorHAnsi" w:hAnsiTheme="minorHAnsi"/>
          <w:lang w:val="en-US"/>
        </w:rPr>
      </w:pPr>
    </w:p>
    <w:p w:rsidR="003569D8" w:rsidRDefault="003569D8" w:rsidP="00387F87">
      <w:pPr>
        <w:rPr>
          <w:rStyle w:val="Job"/>
          <w:rFonts w:asciiTheme="minorHAnsi" w:hAnsiTheme="minorHAnsi"/>
          <w:lang w:val="en-US"/>
        </w:rPr>
      </w:pPr>
    </w:p>
    <w:p w:rsidR="003569D8" w:rsidRPr="00BC3436" w:rsidRDefault="003569D8" w:rsidP="00387F87">
      <w:pPr>
        <w:rPr>
          <w:rStyle w:val="Job"/>
          <w:rFonts w:asciiTheme="minorHAnsi" w:hAnsiTheme="minorHAnsi"/>
          <w:lang w:val="en-US"/>
        </w:rPr>
      </w:pPr>
    </w:p>
    <w:p w:rsidR="00302B8D" w:rsidRPr="00852AD0" w:rsidRDefault="00302B8D" w:rsidP="00302B8D">
      <w:pPr>
        <w:rPr>
          <w:rStyle w:val="Job"/>
          <w:rFonts w:asciiTheme="minorHAnsi" w:hAnsiTheme="minorHAnsi"/>
          <w:lang w:val="en-US"/>
        </w:rPr>
      </w:pPr>
      <w:r w:rsidRPr="00852AD0">
        <w:rPr>
          <w:rStyle w:val="Job"/>
          <w:rFonts w:asciiTheme="minorHAnsi" w:hAnsiTheme="minorHAnsi"/>
          <w:b/>
          <w:lang w:val="en-US"/>
        </w:rPr>
        <w:t>YALE University /CERN</w:t>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00BC3436" w:rsidRPr="00852AD0">
        <w:rPr>
          <w:rStyle w:val="Job"/>
          <w:rFonts w:asciiTheme="minorHAnsi" w:hAnsiTheme="minorHAnsi"/>
          <w:lang w:val="en-US"/>
        </w:rPr>
        <w:tab/>
        <w:t xml:space="preserve">        </w:t>
      </w:r>
      <w:r w:rsidRPr="00852AD0">
        <w:rPr>
          <w:rStyle w:val="Job"/>
          <w:rFonts w:asciiTheme="minorHAnsi" w:hAnsiTheme="minorHAnsi"/>
          <w:b/>
          <w:lang w:val="en-US"/>
        </w:rPr>
        <w:t>11.2009 – 07.2011</w:t>
      </w:r>
    </w:p>
    <w:p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skift leder, Utvikler</w:t>
      </w:r>
    </w:p>
    <w:p w:rsidR="005E111A" w:rsidRDefault="005E111A" w:rsidP="005E111A">
      <w:pPr>
        <w:rPr>
          <w:rStyle w:val="Job"/>
          <w:rFonts w:asciiTheme="minorHAnsi" w:hAnsiTheme="minorHAnsi"/>
        </w:rPr>
      </w:pPr>
      <w:r>
        <w:rPr>
          <w:rStyle w:val="Job"/>
          <w:rFonts w:asciiTheme="minorHAnsi" w:hAnsiTheme="minorHAnsi"/>
          <w:b/>
        </w:rPr>
        <w:t>Beskrivelse:</w:t>
      </w:r>
      <w:r>
        <w:rPr>
          <w:rStyle w:val="Job"/>
          <w:rFonts w:asciiTheme="minorHAnsi" w:hAnsiTheme="minorHAnsi"/>
        </w:rPr>
        <w:t xml:space="preserve"> Konsulenten var involvert i datasimuleringer (C++) og analyse av eksperimentell data for «EMCAL </w:t>
      </w:r>
      <w:proofErr w:type="spellStart"/>
      <w:r>
        <w:rPr>
          <w:rStyle w:val="Job"/>
          <w:rFonts w:asciiTheme="minorHAnsi" w:hAnsiTheme="minorHAnsi"/>
        </w:rPr>
        <w:t>Physics</w:t>
      </w:r>
      <w:proofErr w:type="spellEnd"/>
      <w:r>
        <w:rPr>
          <w:rStyle w:val="Job"/>
          <w:rFonts w:asciiTheme="minorHAnsi" w:hAnsiTheme="minorHAnsi"/>
        </w:rPr>
        <w:t xml:space="preserve"> </w:t>
      </w:r>
      <w:proofErr w:type="spellStart"/>
      <w:r>
        <w:rPr>
          <w:rStyle w:val="Job"/>
          <w:rFonts w:asciiTheme="minorHAnsi" w:hAnsiTheme="minorHAnsi"/>
        </w:rPr>
        <w:t>Performance</w:t>
      </w:r>
      <w:proofErr w:type="spellEnd"/>
      <w:r>
        <w:rPr>
          <w:rStyle w:val="Job"/>
          <w:rFonts w:asciiTheme="minorHAnsi" w:hAnsiTheme="minorHAnsi"/>
        </w:rPr>
        <w:t xml:space="preserve"> Report» som var ett viktig dokument i arbeidet med å skaffe finansiering av prosjektet. Blant annet fra US Department </w:t>
      </w:r>
      <w:proofErr w:type="spellStart"/>
      <w:r>
        <w:rPr>
          <w:rStyle w:val="Job"/>
          <w:rFonts w:asciiTheme="minorHAnsi" w:hAnsiTheme="minorHAnsi"/>
        </w:rPr>
        <w:t>of</w:t>
      </w:r>
      <w:proofErr w:type="spellEnd"/>
      <w:r>
        <w:rPr>
          <w:rStyle w:val="Job"/>
          <w:rFonts w:asciiTheme="minorHAnsi" w:hAnsiTheme="minorHAnsi"/>
        </w:rPr>
        <w:t xml:space="preserve"> Energy. Simuleringsarbeidet brukte GRID </w:t>
      </w:r>
      <w:proofErr w:type="spellStart"/>
      <w:r>
        <w:rPr>
          <w:rStyle w:val="Job"/>
          <w:rFonts w:asciiTheme="minorHAnsi" w:hAnsiTheme="minorHAnsi"/>
        </w:rPr>
        <w:t>computing</w:t>
      </w:r>
      <w:proofErr w:type="spellEnd"/>
      <w:r>
        <w:rPr>
          <w:rStyle w:val="Job"/>
          <w:rFonts w:asciiTheme="minorHAnsi" w:hAnsiTheme="minorHAnsi"/>
        </w:rPr>
        <w:t xml:space="preserve"> mot datasentre blant annet i Livermore(US), Catania og CERN bestående av ikke homogene PC farmer som kjører diverse distribusjoner av Linux. Han hadde hovedansvaret for å evaluer forskjellige metoder for analyse av rådata blant annet basert på nevrale nettverk. Konsulenten jobbet også med oppsett og installasjon av eksperimentelt utstyr og analyse av kalibreringsdata fra tre av akselerator kompleksene på CERN; Proton </w:t>
      </w:r>
      <w:proofErr w:type="spellStart"/>
      <w:r>
        <w:rPr>
          <w:rStyle w:val="Job"/>
          <w:rFonts w:asciiTheme="minorHAnsi" w:hAnsiTheme="minorHAnsi"/>
        </w:rPr>
        <w:t>Synchroton</w:t>
      </w:r>
      <w:proofErr w:type="spellEnd"/>
      <w:r>
        <w:rPr>
          <w:rStyle w:val="Job"/>
          <w:rFonts w:asciiTheme="minorHAnsi" w:hAnsiTheme="minorHAnsi"/>
        </w:rPr>
        <w:t xml:space="preserve"> (PS), Super Proton </w:t>
      </w:r>
      <w:proofErr w:type="spellStart"/>
      <w:r>
        <w:rPr>
          <w:rStyle w:val="Job"/>
          <w:rFonts w:asciiTheme="minorHAnsi" w:hAnsiTheme="minorHAnsi"/>
        </w:rPr>
        <w:t>Synchroton</w:t>
      </w:r>
      <w:proofErr w:type="spellEnd"/>
      <w:r>
        <w:rPr>
          <w:rStyle w:val="Job"/>
          <w:rFonts w:asciiTheme="minorHAnsi" w:hAnsiTheme="minorHAnsi"/>
        </w:rPr>
        <w:t xml:space="preserve"> (SPS) og </w:t>
      </w:r>
      <w:proofErr w:type="spellStart"/>
      <w:r>
        <w:rPr>
          <w:rStyle w:val="Job"/>
          <w:rFonts w:asciiTheme="minorHAnsi" w:hAnsiTheme="minorHAnsi"/>
        </w:rPr>
        <w:t>the</w:t>
      </w:r>
      <w:proofErr w:type="spellEnd"/>
      <w:r>
        <w:rPr>
          <w:rStyle w:val="Job"/>
          <w:rFonts w:asciiTheme="minorHAnsi" w:hAnsiTheme="minorHAnsi"/>
        </w:rPr>
        <w:t xml:space="preserve"> Large </w:t>
      </w:r>
      <w:proofErr w:type="spellStart"/>
      <w:r>
        <w:rPr>
          <w:rStyle w:val="Job"/>
          <w:rFonts w:asciiTheme="minorHAnsi" w:hAnsiTheme="minorHAnsi"/>
        </w:rPr>
        <w:t>Hadron</w:t>
      </w:r>
      <w:proofErr w:type="spellEnd"/>
      <w:r>
        <w:rPr>
          <w:rStyle w:val="Job"/>
          <w:rFonts w:asciiTheme="minorHAnsi" w:hAnsiTheme="minorHAnsi"/>
        </w:rPr>
        <w:t xml:space="preserve"> </w:t>
      </w:r>
      <w:proofErr w:type="spellStart"/>
      <w:r>
        <w:rPr>
          <w:rStyle w:val="Job"/>
          <w:rFonts w:asciiTheme="minorHAnsi" w:hAnsiTheme="minorHAnsi"/>
        </w:rPr>
        <w:t>Collider</w:t>
      </w:r>
      <w:proofErr w:type="spellEnd"/>
      <w:r>
        <w:rPr>
          <w:rStyle w:val="Job"/>
          <w:rFonts w:asciiTheme="minorHAnsi" w:hAnsiTheme="minorHAnsi"/>
        </w:rPr>
        <w:t xml:space="preserve"> (LHC). Konsulenten jobbet i tillegg som både skift leder og mannskap på ALICE eksperimentet ved LHC under de innledende testene av detektoren.</w:t>
      </w:r>
    </w:p>
    <w:p w:rsidR="005E111A" w:rsidRDefault="005E111A" w:rsidP="005E111A">
      <w:pPr>
        <w:rPr>
          <w:rStyle w:val="Job"/>
          <w:rFonts w:asciiTheme="minorHAnsi" w:hAnsiTheme="minorHAnsi"/>
          <w:b/>
        </w:rPr>
      </w:pPr>
      <w:r>
        <w:rPr>
          <w:rStyle w:val="Job"/>
          <w:rFonts w:asciiTheme="minorHAnsi" w:hAnsiTheme="minorHAnsi"/>
          <w:b/>
        </w:rPr>
        <w:t>Teknologi</w:t>
      </w:r>
      <w:r>
        <w:rPr>
          <w:rStyle w:val="Job"/>
          <w:rFonts w:asciiTheme="minorHAnsi" w:hAnsiTheme="minorHAnsi"/>
        </w:rPr>
        <w:t>: C/C++,</w:t>
      </w:r>
      <w:r>
        <w:rPr>
          <w:rStyle w:val="Job"/>
          <w:rFonts w:asciiTheme="minorHAnsi" w:hAnsiTheme="minorHAnsi"/>
          <w:b/>
        </w:rPr>
        <w:t xml:space="preserve"> </w:t>
      </w:r>
      <w:r>
        <w:rPr>
          <w:rStyle w:val="Job"/>
          <w:rFonts w:asciiTheme="minorHAnsi" w:hAnsiTheme="minorHAnsi"/>
        </w:rPr>
        <w:t xml:space="preserve">GRID </w:t>
      </w:r>
      <w:proofErr w:type="spellStart"/>
      <w:r>
        <w:rPr>
          <w:rStyle w:val="Job"/>
          <w:rFonts w:asciiTheme="minorHAnsi" w:hAnsiTheme="minorHAnsi"/>
        </w:rPr>
        <w:t>computing</w:t>
      </w:r>
      <w:proofErr w:type="spellEnd"/>
      <w:r>
        <w:rPr>
          <w:rStyle w:val="Job"/>
          <w:rFonts w:asciiTheme="minorHAnsi" w:hAnsiTheme="minorHAnsi"/>
        </w:rPr>
        <w:t>, Nevrale Nettverk, Statistisk signalbehandling</w:t>
      </w:r>
    </w:p>
    <w:p w:rsidR="00C45D1D" w:rsidRPr="00BC3436" w:rsidRDefault="00C45D1D" w:rsidP="008E06C9">
      <w:pPr>
        <w:rPr>
          <w:rStyle w:val="Job"/>
          <w:rFonts w:asciiTheme="minorHAnsi" w:hAnsiTheme="minorHAnsi"/>
          <w:b/>
        </w:rPr>
      </w:pPr>
    </w:p>
    <w:p w:rsidR="008E06C9" w:rsidRPr="00BC3436" w:rsidRDefault="008F555D" w:rsidP="008E06C9">
      <w:pPr>
        <w:rPr>
          <w:rStyle w:val="Job"/>
          <w:rFonts w:asciiTheme="minorHAnsi" w:hAnsiTheme="minorHAnsi"/>
        </w:rPr>
      </w:pPr>
      <w:r w:rsidRPr="00BC3436">
        <w:rPr>
          <w:rStyle w:val="Job"/>
          <w:rFonts w:asciiTheme="minorHAnsi" w:hAnsiTheme="minorHAnsi"/>
          <w:b/>
        </w:rPr>
        <w:t>YALE University</w:t>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00BC3436">
        <w:rPr>
          <w:rStyle w:val="Job"/>
          <w:rFonts w:asciiTheme="minorHAnsi" w:hAnsiTheme="minorHAnsi"/>
        </w:rPr>
        <w:tab/>
      </w:r>
      <w:r w:rsidR="00BC3436">
        <w:rPr>
          <w:rStyle w:val="Job"/>
          <w:rFonts w:asciiTheme="minorHAnsi" w:hAnsiTheme="minorHAnsi"/>
        </w:rPr>
        <w:tab/>
        <w:t xml:space="preserve">        </w:t>
      </w:r>
      <w:r w:rsidRPr="00BC3436">
        <w:rPr>
          <w:rStyle w:val="Job"/>
          <w:rFonts w:asciiTheme="minorHAnsi" w:hAnsiTheme="minorHAnsi"/>
          <w:b/>
        </w:rPr>
        <w:t>01.2009 – 10.2009</w:t>
      </w:r>
    </w:p>
    <w:p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Implementering av </w:t>
      </w:r>
      <w:proofErr w:type="spellStart"/>
      <w:r>
        <w:rPr>
          <w:rStyle w:val="Job"/>
          <w:rFonts w:asciiTheme="minorHAnsi" w:hAnsiTheme="minorHAnsi"/>
        </w:rPr>
        <w:t>embedded</w:t>
      </w:r>
      <w:proofErr w:type="spellEnd"/>
      <w:r>
        <w:rPr>
          <w:rStyle w:val="Job"/>
          <w:rFonts w:asciiTheme="minorHAnsi" w:hAnsiTheme="minorHAnsi"/>
        </w:rPr>
        <w:t xml:space="preserve"> Linux programvare (ARM/</w:t>
      </w:r>
      <w:proofErr w:type="spellStart"/>
      <w:r>
        <w:rPr>
          <w:rStyle w:val="Job"/>
          <w:rFonts w:asciiTheme="minorHAnsi" w:hAnsiTheme="minorHAnsi"/>
        </w:rPr>
        <w:t>uClinux</w:t>
      </w:r>
      <w:proofErr w:type="spellEnd"/>
      <w:r>
        <w:rPr>
          <w:rStyle w:val="Job"/>
          <w:rFonts w:asciiTheme="minorHAnsi" w:hAnsiTheme="minorHAnsi"/>
        </w:rPr>
        <w:t xml:space="preserve">) &amp; analyse </w:t>
      </w:r>
      <w:proofErr w:type="spellStart"/>
      <w:r>
        <w:rPr>
          <w:rStyle w:val="Job"/>
          <w:rFonts w:asciiTheme="minorHAnsi" w:hAnsiTheme="minorHAnsi"/>
        </w:rPr>
        <w:t>software</w:t>
      </w:r>
      <w:proofErr w:type="spellEnd"/>
      <w:r>
        <w:rPr>
          <w:rStyle w:val="Job"/>
          <w:rFonts w:asciiTheme="minorHAnsi" w:hAnsiTheme="minorHAnsi"/>
        </w:rPr>
        <w:t xml:space="preserve">, rapportering til US Department </w:t>
      </w:r>
      <w:proofErr w:type="spellStart"/>
      <w:r>
        <w:rPr>
          <w:rStyle w:val="Job"/>
          <w:rFonts w:asciiTheme="minorHAnsi" w:hAnsiTheme="minorHAnsi"/>
        </w:rPr>
        <w:t>of</w:t>
      </w:r>
      <w:proofErr w:type="spellEnd"/>
      <w:r>
        <w:rPr>
          <w:rStyle w:val="Job"/>
          <w:rFonts w:asciiTheme="minorHAnsi" w:hAnsiTheme="minorHAnsi"/>
        </w:rPr>
        <w:t xml:space="preserve"> Energy (DOE)</w:t>
      </w:r>
    </w:p>
    <w:p w:rsidR="005E111A" w:rsidRDefault="005E111A" w:rsidP="005E111A">
      <w:pPr>
        <w:rPr>
          <w:rStyle w:val="Job"/>
          <w:rFonts w:asciiTheme="minorHAnsi" w:hAnsiTheme="minorHAnsi"/>
        </w:rPr>
      </w:pPr>
      <w:r>
        <w:rPr>
          <w:rStyle w:val="Job"/>
          <w:rFonts w:asciiTheme="minorHAnsi" w:hAnsiTheme="minorHAnsi"/>
          <w:b/>
        </w:rPr>
        <w:t>Beskrivelse:</w:t>
      </w:r>
      <w:r>
        <w:rPr>
          <w:rStyle w:val="Job"/>
          <w:rFonts w:asciiTheme="minorHAnsi" w:hAnsiTheme="minorHAnsi"/>
        </w:rPr>
        <w:t xml:space="preserve"> Konsulenten hadde ansvaret for å kalibrere en av del detektorene, EMCAL, til ALICE eksperimentet på CERN med kosmiske stråler (</w:t>
      </w:r>
      <w:proofErr w:type="spellStart"/>
      <w:r>
        <w:rPr>
          <w:rStyle w:val="Job"/>
          <w:rFonts w:asciiTheme="minorHAnsi" w:hAnsiTheme="minorHAnsi"/>
        </w:rPr>
        <w:t>muoner</w:t>
      </w:r>
      <w:proofErr w:type="spellEnd"/>
      <w:r>
        <w:rPr>
          <w:rStyle w:val="Job"/>
          <w:rFonts w:asciiTheme="minorHAnsi" w:hAnsiTheme="minorHAnsi"/>
        </w:rPr>
        <w:t xml:space="preserve">). EMCAL er det elektromagnetiske kalorimeteret til ALICE eksperimentet (Big Bang eksperimentet). EMCAL måler høy energetiske gammastråler som er en viktig </w:t>
      </w:r>
      <w:proofErr w:type="spellStart"/>
      <w:r>
        <w:rPr>
          <w:rStyle w:val="Job"/>
          <w:rFonts w:asciiTheme="minorHAnsi" w:hAnsiTheme="minorHAnsi"/>
        </w:rPr>
        <w:t>observabel</w:t>
      </w:r>
      <w:proofErr w:type="spellEnd"/>
      <w:r>
        <w:rPr>
          <w:rStyle w:val="Job"/>
          <w:rFonts w:asciiTheme="minorHAnsi" w:hAnsiTheme="minorHAnsi"/>
        </w:rPr>
        <w:t xml:space="preserve"> i Big Bang kosmologi. Det er vanlig å kalibrere slike detektorer med kosmiske stråler som treffer jorda med en rate på </w:t>
      </w:r>
      <w:proofErr w:type="spellStart"/>
      <w:r>
        <w:rPr>
          <w:rStyle w:val="Job"/>
          <w:rFonts w:asciiTheme="minorHAnsi" w:hAnsiTheme="minorHAnsi"/>
        </w:rPr>
        <w:t>ca</w:t>
      </w:r>
      <w:proofErr w:type="spellEnd"/>
      <w:r>
        <w:rPr>
          <w:rStyle w:val="Job"/>
          <w:rFonts w:asciiTheme="minorHAnsi" w:hAnsiTheme="minorHAnsi"/>
        </w:rPr>
        <w:t xml:space="preserve"> 100/m2.sek. Konsulenten hadde ansvaret for oppsett av eksperimentelt utstyr og implementering av programvare for detektor kontroll (</w:t>
      </w:r>
      <w:proofErr w:type="spellStart"/>
      <w:r>
        <w:rPr>
          <w:rStyle w:val="Job"/>
          <w:rFonts w:asciiTheme="minorHAnsi" w:hAnsiTheme="minorHAnsi"/>
        </w:rPr>
        <w:t>embedded</w:t>
      </w:r>
      <w:proofErr w:type="spellEnd"/>
      <w:r>
        <w:rPr>
          <w:rStyle w:val="Job"/>
          <w:rFonts w:asciiTheme="minorHAnsi" w:hAnsiTheme="minorHAnsi"/>
        </w:rPr>
        <w:t xml:space="preserve"> Linux) og data analyse (C/C++) for filtrering og analyse av relevante detektor signaler brukbare for kalibrering. Teamet bestod av tre ingeniører og innebar også veiledning av 2 studenter som hadde oppgaver på prosjektet. </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Pr>
          <w:rStyle w:val="Job"/>
          <w:rFonts w:asciiTheme="minorHAnsi" w:hAnsiTheme="minorHAnsi"/>
        </w:rPr>
        <w:t xml:space="preserve">Embedded Linux, C/C++, Python, CAMAC, VME. </w:t>
      </w:r>
      <w:proofErr w:type="spellStart"/>
      <w:r>
        <w:rPr>
          <w:rStyle w:val="Job"/>
          <w:rFonts w:asciiTheme="minorHAnsi" w:hAnsiTheme="minorHAnsi"/>
        </w:rPr>
        <w:t>LeCroy</w:t>
      </w:r>
      <w:proofErr w:type="spellEnd"/>
      <w:r>
        <w:rPr>
          <w:rStyle w:val="Job"/>
          <w:rFonts w:asciiTheme="minorHAnsi" w:hAnsiTheme="minorHAnsi"/>
        </w:rPr>
        <w:t>, Statistisk signalbehandling.</w:t>
      </w:r>
    </w:p>
    <w:p w:rsidR="00302B8D" w:rsidRPr="00BC3436" w:rsidRDefault="00302B8D" w:rsidP="008E06C9">
      <w:pPr>
        <w:rPr>
          <w:rStyle w:val="Job"/>
          <w:rFonts w:asciiTheme="minorHAnsi" w:hAnsiTheme="minorHAnsi"/>
        </w:rPr>
      </w:pPr>
    </w:p>
    <w:p w:rsidR="00D05557" w:rsidRPr="00BC3436" w:rsidRDefault="00D05557" w:rsidP="008E06C9">
      <w:pPr>
        <w:rPr>
          <w:rStyle w:val="Job"/>
          <w:rFonts w:asciiTheme="minorHAnsi" w:hAnsiTheme="minorHAnsi"/>
          <w:b/>
        </w:rPr>
      </w:pPr>
      <w:r w:rsidRPr="00BC3436">
        <w:rPr>
          <w:rStyle w:val="Job"/>
          <w:rFonts w:asciiTheme="minorHAnsi" w:hAnsiTheme="minorHAnsi"/>
          <w:b/>
        </w:rPr>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00BC3436">
        <w:rPr>
          <w:rStyle w:val="Job"/>
          <w:rFonts w:asciiTheme="minorHAnsi" w:hAnsiTheme="minorHAnsi"/>
          <w:b/>
        </w:rPr>
        <w:tab/>
        <w:t xml:space="preserve">         </w:t>
      </w:r>
      <w:r w:rsidR="004A51B9" w:rsidRPr="00BC3436">
        <w:rPr>
          <w:rStyle w:val="Job"/>
          <w:rFonts w:asciiTheme="minorHAnsi" w:hAnsiTheme="minorHAnsi"/>
          <w:b/>
        </w:rPr>
        <w:t>01.2007 -12.2008</w:t>
      </w:r>
    </w:p>
    <w:p w:rsidR="005E111A" w:rsidRDefault="005E111A" w:rsidP="005E111A">
      <w:pPr>
        <w:rPr>
          <w:rStyle w:val="Job"/>
          <w:rFonts w:asciiTheme="minorHAnsi" w:hAnsiTheme="minorHAnsi"/>
        </w:rPr>
      </w:pPr>
      <w:r>
        <w:rPr>
          <w:rStyle w:val="Job"/>
          <w:rFonts w:asciiTheme="minorHAnsi" w:hAnsiTheme="minorHAnsi"/>
          <w:b/>
        </w:rPr>
        <w:t xml:space="preserve">Rolle: </w:t>
      </w:r>
      <w:r>
        <w:rPr>
          <w:rStyle w:val="Job"/>
          <w:rFonts w:asciiTheme="minorHAnsi" w:hAnsiTheme="minorHAnsi"/>
        </w:rPr>
        <w:t xml:space="preserve">Forsker, </w:t>
      </w:r>
      <w:proofErr w:type="spellStart"/>
      <w:r>
        <w:rPr>
          <w:rStyle w:val="Job"/>
          <w:rFonts w:asciiTheme="minorHAnsi" w:hAnsiTheme="minorHAnsi"/>
        </w:rPr>
        <w:t>software</w:t>
      </w:r>
      <w:proofErr w:type="spellEnd"/>
      <w:r>
        <w:rPr>
          <w:rStyle w:val="Job"/>
          <w:rFonts w:asciiTheme="minorHAnsi" w:hAnsiTheme="minorHAnsi"/>
        </w:rPr>
        <w:t xml:space="preserve"> koordinator</w:t>
      </w:r>
    </w:p>
    <w:p w:rsidR="005E111A" w:rsidRDefault="005E111A" w:rsidP="005E111A">
      <w:pPr>
        <w:rPr>
          <w:rStyle w:val="Job"/>
          <w:rFonts w:asciiTheme="minorHAnsi" w:hAnsiTheme="minorHAnsi"/>
        </w:rPr>
      </w:pPr>
      <w:r>
        <w:rPr>
          <w:rStyle w:val="Job"/>
          <w:rFonts w:asciiTheme="minorHAnsi" w:hAnsiTheme="minorHAnsi"/>
          <w:b/>
        </w:rPr>
        <w:lastRenderedPageBreak/>
        <w:t xml:space="preserve">Beskrivelse: </w:t>
      </w:r>
      <w:r>
        <w:rPr>
          <w:rStyle w:val="Job"/>
          <w:rFonts w:asciiTheme="minorHAnsi" w:hAnsiTheme="minorHAnsi"/>
        </w:rPr>
        <w:t>Konsulenten arbeidet med implementering av</w:t>
      </w:r>
      <w:r>
        <w:rPr>
          <w:rStyle w:val="Job"/>
          <w:rFonts w:asciiTheme="minorHAnsi" w:hAnsiTheme="minorHAnsi"/>
          <w:b/>
        </w:rPr>
        <w:t xml:space="preserve"> </w:t>
      </w:r>
      <w:r>
        <w:rPr>
          <w:rStyle w:val="Job"/>
          <w:rFonts w:asciiTheme="minorHAnsi" w:hAnsiTheme="minorHAnsi"/>
        </w:rPr>
        <w:t xml:space="preserve">analyse </w:t>
      </w:r>
      <w:proofErr w:type="spellStart"/>
      <w:r>
        <w:rPr>
          <w:rStyle w:val="Job"/>
          <w:rFonts w:asciiTheme="minorHAnsi" w:hAnsiTheme="minorHAnsi"/>
        </w:rPr>
        <w:t>software</w:t>
      </w:r>
      <w:proofErr w:type="spellEnd"/>
      <w:r>
        <w:rPr>
          <w:rStyle w:val="Job"/>
          <w:rFonts w:asciiTheme="minorHAnsi" w:hAnsiTheme="minorHAnsi"/>
        </w:rPr>
        <w:t xml:space="preserve"> for ALICE High Level Trigger (HLT) på CERN. HLT er en PC farm bestående av </w:t>
      </w:r>
      <w:proofErr w:type="spellStart"/>
      <w:r>
        <w:rPr>
          <w:rStyle w:val="Job"/>
          <w:rFonts w:asciiTheme="minorHAnsi" w:hAnsiTheme="minorHAnsi"/>
        </w:rPr>
        <w:t>ca</w:t>
      </w:r>
      <w:proofErr w:type="spellEnd"/>
      <w:r>
        <w:rPr>
          <w:rStyle w:val="Job"/>
          <w:rFonts w:asciiTheme="minorHAnsi" w:hAnsiTheme="minorHAnsi"/>
        </w:rPr>
        <w:t xml:space="preserve"> 2000 PCer med dual </w:t>
      </w:r>
      <w:proofErr w:type="spellStart"/>
      <w:r>
        <w:rPr>
          <w:rStyle w:val="Job"/>
          <w:rFonts w:asciiTheme="minorHAnsi" w:hAnsiTheme="minorHAnsi"/>
        </w:rPr>
        <w:t>quad</w:t>
      </w:r>
      <w:proofErr w:type="spellEnd"/>
      <w:r>
        <w:rPr>
          <w:rStyle w:val="Job"/>
          <w:rFonts w:asciiTheme="minorHAnsi" w:hAnsiTheme="minorHAnsi"/>
        </w:rPr>
        <w:t xml:space="preserve"> </w:t>
      </w:r>
      <w:proofErr w:type="spellStart"/>
      <w:r>
        <w:rPr>
          <w:rStyle w:val="Job"/>
          <w:rFonts w:asciiTheme="minorHAnsi" w:hAnsiTheme="minorHAnsi"/>
        </w:rPr>
        <w:t>core</w:t>
      </w:r>
      <w:proofErr w:type="spellEnd"/>
      <w:r>
        <w:rPr>
          <w:rStyle w:val="Job"/>
          <w:rFonts w:asciiTheme="minorHAnsi" w:hAnsiTheme="minorHAnsi"/>
        </w:rPr>
        <w:t xml:space="preserve"> AMD prosessorer samm</w:t>
      </w:r>
      <w:r w:rsidR="00830C63">
        <w:rPr>
          <w:rStyle w:val="Job"/>
          <w:rFonts w:asciiTheme="minorHAnsi" w:hAnsiTheme="minorHAnsi"/>
        </w:rPr>
        <w:t xml:space="preserve">enkoblet med et </w:t>
      </w:r>
      <w:proofErr w:type="spellStart"/>
      <w:r w:rsidR="00830C63">
        <w:rPr>
          <w:rStyle w:val="Job"/>
          <w:rFonts w:asciiTheme="minorHAnsi" w:hAnsiTheme="minorHAnsi"/>
        </w:rPr>
        <w:t>Infiniband</w:t>
      </w:r>
      <w:proofErr w:type="spellEnd"/>
      <w:r w:rsidR="00830C63">
        <w:rPr>
          <w:rStyle w:val="Job"/>
          <w:rFonts w:asciiTheme="minorHAnsi" w:hAnsiTheme="minorHAnsi"/>
        </w:rPr>
        <w:t xml:space="preserve"> back-</w:t>
      </w:r>
      <w:r>
        <w:rPr>
          <w:rStyle w:val="Job"/>
          <w:rFonts w:asciiTheme="minorHAnsi" w:hAnsiTheme="minorHAnsi"/>
        </w:rPr>
        <w:t xml:space="preserve">bone og med </w:t>
      </w:r>
      <w:proofErr w:type="spellStart"/>
      <w:r>
        <w:rPr>
          <w:rStyle w:val="Job"/>
          <w:rFonts w:asciiTheme="minorHAnsi" w:hAnsiTheme="minorHAnsi"/>
        </w:rPr>
        <w:t>Ubuntu</w:t>
      </w:r>
      <w:proofErr w:type="spellEnd"/>
      <w:r>
        <w:rPr>
          <w:rStyle w:val="Job"/>
          <w:rFonts w:asciiTheme="minorHAnsi" w:hAnsiTheme="minorHAnsi"/>
        </w:rPr>
        <w:t xml:space="preserve"> Linux som operativsystem. Systemet analyserer on-line data som leses inn via 456 optiske linker fra eksperimentet med en datarate på opptil 100 GB/s. Konsulentens oppgaver bestod i å lage dataprogrammer for simuleringer (C++med ett brukergrensesnitt </w:t>
      </w:r>
      <w:proofErr w:type="spellStart"/>
      <w:r>
        <w:rPr>
          <w:rStyle w:val="Job"/>
          <w:rFonts w:asciiTheme="minorHAnsi" w:hAnsiTheme="minorHAnsi"/>
        </w:rPr>
        <w:t>Labview</w:t>
      </w:r>
      <w:proofErr w:type="spellEnd"/>
      <w:r>
        <w:rPr>
          <w:rStyle w:val="Job"/>
          <w:rFonts w:asciiTheme="minorHAnsi" w:hAnsiTheme="minorHAnsi"/>
        </w:rPr>
        <w:t xml:space="preserve"> for </w:t>
      </w:r>
      <w:proofErr w:type="spellStart"/>
      <w:r>
        <w:rPr>
          <w:rStyle w:val="Job"/>
          <w:rFonts w:asciiTheme="minorHAnsi" w:hAnsiTheme="minorHAnsi"/>
        </w:rPr>
        <w:t>konfigursjon</w:t>
      </w:r>
      <w:proofErr w:type="spellEnd"/>
      <w:r>
        <w:rPr>
          <w:rStyle w:val="Job"/>
          <w:rFonts w:asciiTheme="minorHAnsi" w:hAnsiTheme="minorHAnsi"/>
        </w:rPr>
        <w:t xml:space="preserve"> av simulerings parametere ), samt analyse og komprimerings algoritmer (C++) for å oppnå en maksimal lagringsrate på 1.25 GB/s.  Dette er svært ytelseskritisk programvare som krever mye optimalisering. En del av arbeidet besto i å utvikle en ny og revolusjonerende metode for estimering av signal parametere fra over samplede detektor signaler som tillater nær optimal estimering 120-1000 raskere tradisjonelle metoder. Metoden ble først begrunnet teoretisk med standard teknikker fra statistisk signalbehandling og deretter implementert i C++.  Metoden er en del av standard analysesoftwaren på CERN. Delprosjektet som konsulenten var ansvarlig for bestod av 3-5 utviklere, mens HLT prosjektet som helhet involverer </w:t>
      </w:r>
      <w:proofErr w:type="spellStart"/>
      <w:r>
        <w:rPr>
          <w:rStyle w:val="Job"/>
          <w:rFonts w:asciiTheme="minorHAnsi" w:hAnsiTheme="minorHAnsi"/>
        </w:rPr>
        <w:t>ca</w:t>
      </w:r>
      <w:proofErr w:type="spellEnd"/>
      <w:r>
        <w:rPr>
          <w:rStyle w:val="Job"/>
          <w:rFonts w:asciiTheme="minorHAnsi" w:hAnsiTheme="minorHAnsi"/>
        </w:rPr>
        <w:t xml:space="preserve"> 80 utviklere og ingeniører.</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Pr>
          <w:rStyle w:val="Job"/>
          <w:rFonts w:asciiTheme="minorHAnsi" w:hAnsiTheme="minorHAnsi"/>
        </w:rPr>
        <w:t xml:space="preserve">Linux, C/C++, </w:t>
      </w:r>
      <w:proofErr w:type="spellStart"/>
      <w:r>
        <w:rPr>
          <w:rStyle w:val="Job"/>
          <w:rFonts w:asciiTheme="minorHAnsi" w:hAnsiTheme="minorHAnsi"/>
        </w:rPr>
        <w:t>Labview</w:t>
      </w:r>
      <w:proofErr w:type="spellEnd"/>
    </w:p>
    <w:p w:rsidR="0084438B" w:rsidRPr="00BC3436" w:rsidRDefault="0084438B" w:rsidP="008E06C9">
      <w:pPr>
        <w:rPr>
          <w:rStyle w:val="Job"/>
          <w:rFonts w:asciiTheme="minorHAnsi" w:hAnsiTheme="minorHAnsi"/>
        </w:rPr>
      </w:pPr>
    </w:p>
    <w:p w:rsidR="004A51B9" w:rsidRPr="00BC3436" w:rsidRDefault="004A5593" w:rsidP="008E06C9">
      <w:pPr>
        <w:rPr>
          <w:rStyle w:val="Job"/>
          <w:rFonts w:asciiTheme="minorHAnsi" w:hAnsiTheme="minorHAnsi"/>
        </w:rPr>
      </w:pPr>
      <w:r w:rsidRPr="00BC3436">
        <w:rPr>
          <w:rStyle w:val="Job"/>
          <w:rFonts w:asciiTheme="minorHAnsi" w:hAnsiTheme="minorHAnsi"/>
        </w:rPr>
        <w:t xml:space="preserve"> </w:t>
      </w:r>
    </w:p>
    <w:p w:rsidR="004A51B9" w:rsidRPr="00BC3436" w:rsidRDefault="0084438B" w:rsidP="008E06C9">
      <w:pPr>
        <w:rPr>
          <w:rStyle w:val="Job"/>
          <w:rFonts w:asciiTheme="minorHAnsi" w:hAnsiTheme="minorHAnsi"/>
          <w:b/>
        </w:rPr>
      </w:pPr>
      <w:r w:rsidRPr="00BC3436">
        <w:rPr>
          <w:rStyle w:val="Job"/>
          <w:rFonts w:asciiTheme="minorHAnsi" w:hAnsiTheme="minorHAnsi"/>
          <w:b/>
        </w:rPr>
        <w:t>CERN</w:t>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BC3436">
        <w:rPr>
          <w:rStyle w:val="Job"/>
          <w:rFonts w:asciiTheme="minorHAnsi" w:hAnsiTheme="minorHAnsi"/>
          <w:b/>
        </w:rPr>
        <w:t xml:space="preserve">        </w:t>
      </w:r>
      <w:r w:rsidR="00C46A2B" w:rsidRPr="00BC3436">
        <w:rPr>
          <w:rStyle w:val="Job"/>
          <w:rFonts w:asciiTheme="minorHAnsi" w:hAnsiTheme="minorHAnsi"/>
          <w:b/>
        </w:rPr>
        <w:t>01.2006 – 09.2007</w:t>
      </w:r>
    </w:p>
    <w:p w:rsidR="0084438B" w:rsidRPr="00BC3436" w:rsidRDefault="0084438B" w:rsidP="008E06C9">
      <w:pPr>
        <w:rPr>
          <w:rStyle w:val="Job"/>
          <w:rFonts w:asciiTheme="minorHAnsi" w:hAnsiTheme="minorHAnsi"/>
          <w:b/>
        </w:rPr>
      </w:pPr>
      <w:r w:rsidRPr="00BC3436">
        <w:rPr>
          <w:rStyle w:val="Job"/>
          <w:rFonts w:asciiTheme="minorHAnsi" w:hAnsiTheme="minorHAnsi"/>
          <w:b/>
        </w:rPr>
        <w:t>Rolle:</w:t>
      </w:r>
      <w:r w:rsidR="00E01BAE" w:rsidRPr="00BC3436">
        <w:rPr>
          <w:rStyle w:val="Job"/>
          <w:rFonts w:asciiTheme="minorHAnsi" w:hAnsiTheme="minorHAnsi"/>
          <w:b/>
        </w:rPr>
        <w:t xml:space="preserve"> </w:t>
      </w:r>
      <w:r w:rsidR="00E01BAE" w:rsidRPr="00BC3436">
        <w:rPr>
          <w:rStyle w:val="Job"/>
          <w:rFonts w:asciiTheme="minorHAnsi" w:hAnsiTheme="minorHAnsi"/>
        </w:rPr>
        <w:t>Commissioning Coordinator</w:t>
      </w:r>
    </w:p>
    <w:p w:rsidR="00E01BAE" w:rsidRPr="00BC3436" w:rsidRDefault="00E01BAE" w:rsidP="008E06C9">
      <w:pPr>
        <w:rPr>
          <w:rStyle w:val="Job"/>
          <w:rFonts w:asciiTheme="minorHAnsi" w:hAnsiTheme="minorHAnsi"/>
        </w:rPr>
      </w:pPr>
      <w:r w:rsidRPr="00BC3436">
        <w:rPr>
          <w:rStyle w:val="Job"/>
          <w:rFonts w:asciiTheme="minorHAnsi" w:hAnsiTheme="minorHAnsi"/>
        </w:rPr>
        <w:t xml:space="preserve">Konsulenten ledet </w:t>
      </w:r>
      <w:r w:rsidR="00C566FB" w:rsidRPr="00BC3436">
        <w:rPr>
          <w:rStyle w:val="Job"/>
          <w:rFonts w:asciiTheme="minorHAnsi" w:hAnsiTheme="minorHAnsi"/>
        </w:rPr>
        <w:t>arbeidet</w:t>
      </w:r>
      <w:r w:rsidRPr="00BC3436">
        <w:rPr>
          <w:rStyle w:val="Job"/>
          <w:rFonts w:asciiTheme="minorHAnsi" w:hAnsiTheme="minorHAnsi"/>
        </w:rPr>
        <w:t xml:space="preserve"> med </w:t>
      </w:r>
      <w:r w:rsidR="00C924FE" w:rsidRPr="00BC3436">
        <w:rPr>
          <w:rStyle w:val="Job"/>
          <w:rFonts w:asciiTheme="minorHAnsi" w:hAnsiTheme="minorHAnsi"/>
        </w:rPr>
        <w:t>kommisjoneringen</w:t>
      </w:r>
      <w:r w:rsidRPr="00BC3436">
        <w:rPr>
          <w:rStyle w:val="Job"/>
          <w:rFonts w:asciiTheme="minorHAnsi" w:hAnsiTheme="minorHAnsi"/>
        </w:rPr>
        <w:t xml:space="preserve"> av elektronikken til Photon Spectrometeret (PHOS) som er en av del </w:t>
      </w:r>
      <w:r w:rsidR="00C566FB" w:rsidRPr="00BC3436">
        <w:rPr>
          <w:rStyle w:val="Job"/>
          <w:rFonts w:asciiTheme="minorHAnsi" w:hAnsiTheme="minorHAnsi"/>
        </w:rPr>
        <w:t>detektoren</w:t>
      </w:r>
      <w:r w:rsidRPr="00BC3436">
        <w:rPr>
          <w:rStyle w:val="Job"/>
          <w:rFonts w:asciiTheme="minorHAnsi" w:hAnsiTheme="minorHAnsi"/>
        </w:rPr>
        <w:t xml:space="preserve"> til ALICE </w:t>
      </w:r>
      <w:r w:rsidR="00C566FB" w:rsidRPr="00BC3436">
        <w:rPr>
          <w:rStyle w:val="Job"/>
          <w:rFonts w:asciiTheme="minorHAnsi" w:hAnsiTheme="minorHAnsi"/>
        </w:rPr>
        <w:t>eksperimentet</w:t>
      </w:r>
      <w:r w:rsidRPr="00BC3436">
        <w:rPr>
          <w:rStyle w:val="Job"/>
          <w:rFonts w:asciiTheme="minorHAnsi" w:hAnsiTheme="minorHAnsi"/>
        </w:rPr>
        <w:t xml:space="preserve"> på CERN.</w:t>
      </w:r>
    </w:p>
    <w:p w:rsidR="009542EB" w:rsidRDefault="00C566FB" w:rsidP="005C4AC8">
      <w:pPr>
        <w:rPr>
          <w:rStyle w:val="Job"/>
          <w:rFonts w:asciiTheme="minorHAnsi" w:hAnsiTheme="minorHAnsi"/>
        </w:rPr>
      </w:pPr>
      <w:r w:rsidRPr="00BC3436">
        <w:rPr>
          <w:rStyle w:val="Job"/>
          <w:rFonts w:asciiTheme="minorHAnsi" w:hAnsiTheme="minorHAnsi"/>
        </w:rPr>
        <w:t>Arbeidet</w:t>
      </w:r>
      <w:r w:rsidR="00E01BAE" w:rsidRPr="00BC3436">
        <w:rPr>
          <w:rStyle w:val="Job"/>
          <w:rFonts w:asciiTheme="minorHAnsi" w:hAnsiTheme="minorHAnsi"/>
        </w:rPr>
        <w:t xml:space="preserve"> bestod av debugging av </w:t>
      </w:r>
      <w:r w:rsidRPr="00BC3436">
        <w:rPr>
          <w:rStyle w:val="Job"/>
          <w:rFonts w:asciiTheme="minorHAnsi" w:hAnsiTheme="minorHAnsi"/>
        </w:rPr>
        <w:t>elektronikk</w:t>
      </w:r>
      <w:r w:rsidR="00E01BAE" w:rsidRPr="00BC3436">
        <w:rPr>
          <w:rStyle w:val="Job"/>
          <w:rFonts w:asciiTheme="minorHAnsi" w:hAnsiTheme="minorHAnsi"/>
        </w:rPr>
        <w:t xml:space="preserve">, måling av støyforhold, verifikasjon av signalintegritet, </w:t>
      </w:r>
      <w:r w:rsidRPr="00BC3436">
        <w:rPr>
          <w:rStyle w:val="Job"/>
          <w:rFonts w:asciiTheme="minorHAnsi" w:hAnsiTheme="minorHAnsi"/>
        </w:rPr>
        <w:t>implementering</w:t>
      </w:r>
      <w:r w:rsidR="00E01BAE" w:rsidRPr="00BC3436">
        <w:rPr>
          <w:rStyle w:val="Job"/>
          <w:rFonts w:asciiTheme="minorHAnsi" w:hAnsiTheme="minorHAnsi"/>
        </w:rPr>
        <w:t xml:space="preserve"> av</w:t>
      </w:r>
      <w:r w:rsidRPr="00BC3436">
        <w:rPr>
          <w:rStyle w:val="Job"/>
          <w:rFonts w:asciiTheme="minorHAnsi" w:hAnsiTheme="minorHAnsi"/>
        </w:rPr>
        <w:t xml:space="preserve"> </w:t>
      </w:r>
      <w:r w:rsidR="00984F5A" w:rsidRPr="00BC3436">
        <w:rPr>
          <w:rStyle w:val="Job"/>
          <w:rFonts w:asciiTheme="minorHAnsi" w:hAnsiTheme="minorHAnsi"/>
        </w:rPr>
        <w:t>programvare</w:t>
      </w:r>
      <w:r w:rsidR="00F416A2">
        <w:rPr>
          <w:rStyle w:val="Job"/>
          <w:rFonts w:asciiTheme="minorHAnsi" w:hAnsiTheme="minorHAnsi"/>
        </w:rPr>
        <w:t xml:space="preserve"> for detektor</w:t>
      </w:r>
      <w:r w:rsidR="00E01BAE" w:rsidRPr="00BC3436">
        <w:rPr>
          <w:rStyle w:val="Job"/>
          <w:rFonts w:asciiTheme="minorHAnsi" w:hAnsiTheme="minorHAnsi"/>
        </w:rPr>
        <w:t>kontroll og overvåkning (Embedded Linux, C/C++). Testing og verifikasjon av fi</w:t>
      </w:r>
      <w:r w:rsidRPr="00BC3436">
        <w:rPr>
          <w:rStyle w:val="Job"/>
          <w:rFonts w:asciiTheme="minorHAnsi" w:hAnsiTheme="minorHAnsi"/>
        </w:rPr>
        <w:t>rmware for kontroll av ASICs som kontr</w:t>
      </w:r>
      <w:r w:rsidR="00C924FE" w:rsidRPr="00BC3436">
        <w:rPr>
          <w:rStyle w:val="Job"/>
          <w:rFonts w:asciiTheme="minorHAnsi" w:hAnsiTheme="minorHAnsi"/>
        </w:rPr>
        <w:t>o</w:t>
      </w:r>
      <w:r w:rsidRPr="00BC3436">
        <w:rPr>
          <w:rStyle w:val="Job"/>
          <w:rFonts w:asciiTheme="minorHAnsi" w:hAnsiTheme="minorHAnsi"/>
        </w:rPr>
        <w:t>llerer utlesningen av eksperimentell data.</w:t>
      </w:r>
    </w:p>
    <w:p w:rsidR="00206D95" w:rsidRDefault="00206D95" w:rsidP="005C4AC8">
      <w:pPr>
        <w:rPr>
          <w:rStyle w:val="Job"/>
          <w:rFonts w:asciiTheme="minorHAnsi" w:hAnsiTheme="minorHAnsi"/>
        </w:rPr>
      </w:pPr>
      <w:r>
        <w:rPr>
          <w:rStyle w:val="Job"/>
          <w:rFonts w:asciiTheme="minorHAnsi" w:hAnsiTheme="minorHAnsi"/>
        </w:rPr>
        <w:t>Teknologi / Metodikk: Linux, C/C++,testledelse.</w:t>
      </w:r>
    </w:p>
    <w:p w:rsidR="00206D95" w:rsidRPr="00BC3436" w:rsidRDefault="00206D95" w:rsidP="00206D95">
      <w:pPr>
        <w:pStyle w:val="Heading1"/>
        <w:rPr>
          <w:rStyle w:val="Job"/>
          <w:rFonts w:asciiTheme="minorHAnsi" w:hAnsiTheme="minorHAnsi"/>
        </w:rPr>
      </w:pPr>
      <w:r>
        <w:rPr>
          <w:rStyle w:val="Job"/>
          <w:rFonts w:asciiTheme="minorHAnsi" w:hAnsiTheme="minorHAnsi"/>
        </w:rPr>
        <w:t>Sertifiseringer</w:t>
      </w:r>
    </w:p>
    <w:p w:rsidR="00AA33AA" w:rsidRDefault="00206D95" w:rsidP="005C4AC8">
      <w:pPr>
        <w:rPr>
          <w:rStyle w:val="Job"/>
          <w:rFonts w:asciiTheme="minorHAnsi" w:hAnsiTheme="minorHAnsi"/>
        </w:rPr>
      </w:pPr>
      <w:r>
        <w:rPr>
          <w:rStyle w:val="Job"/>
          <w:rFonts w:asciiTheme="minorHAnsi" w:hAnsiTheme="minorHAnsi"/>
        </w:rPr>
        <w:t xml:space="preserve">PRINCE 2 </w:t>
      </w:r>
      <w:proofErr w:type="spellStart"/>
      <w:r>
        <w:rPr>
          <w:rStyle w:val="Job"/>
          <w:rFonts w:asciiTheme="minorHAnsi" w:hAnsiTheme="minorHAnsi"/>
        </w:rPr>
        <w:t>Fundation</w:t>
      </w:r>
      <w:proofErr w:type="spellEnd"/>
    </w:p>
    <w:p w:rsidR="00206D95" w:rsidRDefault="00206D95" w:rsidP="005C4AC8">
      <w:pPr>
        <w:rPr>
          <w:rStyle w:val="Job"/>
          <w:rFonts w:asciiTheme="minorHAnsi" w:hAnsiTheme="minorHAnsi"/>
        </w:rPr>
      </w:pPr>
    </w:p>
    <w:p w:rsidR="00206D95" w:rsidRDefault="00206D95" w:rsidP="005C4AC8">
      <w:pPr>
        <w:rPr>
          <w:rStyle w:val="Job"/>
          <w:rFonts w:asciiTheme="minorHAnsi" w:hAnsiTheme="minorHAnsi"/>
        </w:rPr>
      </w:pPr>
      <w:r>
        <w:rPr>
          <w:rStyle w:val="Job"/>
          <w:rFonts w:asciiTheme="minorHAnsi" w:hAnsiTheme="minorHAnsi"/>
        </w:rPr>
        <w:t xml:space="preserve">PRINCE 2 </w:t>
      </w:r>
      <w:proofErr w:type="spellStart"/>
      <w:r>
        <w:rPr>
          <w:rStyle w:val="Job"/>
          <w:rFonts w:asciiTheme="minorHAnsi" w:hAnsiTheme="minorHAnsi"/>
        </w:rPr>
        <w:t>Practitioner</w:t>
      </w:r>
      <w:proofErr w:type="spellEnd"/>
    </w:p>
    <w:p w:rsidR="00206D95" w:rsidRPr="00BC3436" w:rsidRDefault="00206D95" w:rsidP="005C4AC8">
      <w:pPr>
        <w:rPr>
          <w:rStyle w:val="Job"/>
          <w:rFonts w:asciiTheme="minorHAnsi" w:hAnsiTheme="minorHAnsi"/>
        </w:rPr>
      </w:pPr>
    </w:p>
    <w:p w:rsidR="000479F6" w:rsidRPr="00BC3436" w:rsidRDefault="0042436E" w:rsidP="00DA468D">
      <w:pPr>
        <w:pStyle w:val="Heading1"/>
        <w:rPr>
          <w:rStyle w:val="Job"/>
          <w:rFonts w:asciiTheme="minorHAnsi" w:hAnsiTheme="minorHAnsi"/>
        </w:rPr>
      </w:pPr>
      <w:r w:rsidRPr="00BC3436">
        <w:rPr>
          <w:rStyle w:val="Job"/>
          <w:rFonts w:asciiTheme="minorHAnsi" w:hAnsiTheme="minorHAnsi"/>
        </w:rPr>
        <w:t xml:space="preserve">Utdanning og </w:t>
      </w:r>
      <w:r w:rsidR="00371DB8" w:rsidRPr="00BC3436">
        <w:rPr>
          <w:rStyle w:val="Job"/>
          <w:rFonts w:asciiTheme="minorHAnsi" w:hAnsiTheme="minorHAnsi"/>
        </w:rPr>
        <w:t>kurs</w:t>
      </w:r>
    </w:p>
    <w:p w:rsidR="00545A3C" w:rsidRPr="00BC3436" w:rsidRDefault="00545A3C" w:rsidP="0042436E">
      <w:pPr>
        <w:pStyle w:val="Heading2"/>
        <w:rPr>
          <w:rFonts w:asciiTheme="minorHAnsi" w:hAnsiTheme="minorHAnsi"/>
        </w:rPr>
      </w:pPr>
      <w:r w:rsidRPr="00BC3436">
        <w:rPr>
          <w:rFonts w:asciiTheme="minorHAnsi" w:hAnsiTheme="minorHAnsi"/>
        </w:rPr>
        <w:t>Utdanning</w:t>
      </w:r>
      <w:r w:rsidR="00581F3F" w:rsidRPr="00BC3436">
        <w:rPr>
          <w:rFonts w:asciiTheme="minorHAnsi" w:hAnsiTheme="minorHAnsi"/>
        </w:rPr>
        <w:t>:</w:t>
      </w:r>
    </w:p>
    <w:p w:rsidR="00D268F0" w:rsidRDefault="00D268F0" w:rsidP="00DA4F88">
      <w:pPr>
        <w:pStyle w:val="ListParagraph"/>
        <w:rPr>
          <w:rFonts w:asciiTheme="minorHAnsi" w:hAnsiTheme="minorHAnsi"/>
          <w:szCs w:val="22"/>
        </w:rPr>
      </w:pPr>
      <w:r w:rsidRPr="00BC3436">
        <w:rPr>
          <w:rFonts w:asciiTheme="minorHAnsi" w:hAnsiTheme="minorHAnsi"/>
          <w:szCs w:val="22"/>
        </w:rPr>
        <w:t>2005-2009</w:t>
      </w:r>
      <w:r w:rsidRPr="00BC3436">
        <w:rPr>
          <w:rFonts w:asciiTheme="minorHAnsi" w:hAnsiTheme="minorHAnsi"/>
          <w:szCs w:val="22"/>
        </w:rPr>
        <w:tab/>
      </w:r>
      <w:r w:rsidRPr="00BC3436">
        <w:rPr>
          <w:rFonts w:asciiTheme="minorHAnsi" w:hAnsiTheme="minorHAnsi"/>
          <w:b/>
          <w:szCs w:val="22"/>
        </w:rPr>
        <w:t xml:space="preserve">CERN / Universitetet i Oslo. </w:t>
      </w:r>
      <w:r w:rsidRPr="00BC3436">
        <w:rPr>
          <w:rFonts w:asciiTheme="minorHAnsi" w:hAnsiTheme="minorHAnsi"/>
          <w:szCs w:val="22"/>
        </w:rPr>
        <w:t>PhD i in</w:t>
      </w:r>
      <w:r w:rsidR="005C4AC8" w:rsidRPr="00BC3436">
        <w:rPr>
          <w:rFonts w:asciiTheme="minorHAnsi" w:hAnsiTheme="minorHAnsi"/>
          <w:szCs w:val="22"/>
        </w:rPr>
        <w:t>s</w:t>
      </w:r>
      <w:r w:rsidRPr="00BC3436">
        <w:rPr>
          <w:rFonts w:asciiTheme="minorHAnsi" w:hAnsiTheme="minorHAnsi"/>
          <w:szCs w:val="22"/>
        </w:rPr>
        <w:t>trumentering og data analyse for kjernefysikk</w:t>
      </w:r>
      <w:r w:rsidR="00484C9C">
        <w:rPr>
          <w:rFonts w:asciiTheme="minorHAnsi" w:hAnsiTheme="minorHAnsi"/>
          <w:szCs w:val="22"/>
        </w:rPr>
        <w:t>.</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Analyse software for kjernefysikk (C++)</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Kontrollsystemer basert på embedded linux: (C/C++)</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Statistisk signalbehandling</w:t>
      </w:r>
      <w:r w:rsidR="00BC5058">
        <w:rPr>
          <w:rFonts w:asciiTheme="minorHAnsi" w:hAnsiTheme="minorHAnsi"/>
          <w:szCs w:val="22"/>
        </w:rPr>
        <w:t xml:space="preserve"> (C++)</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Raske analyse algoritmer</w:t>
      </w:r>
      <w:r w:rsidR="00BC5058">
        <w:rPr>
          <w:rFonts w:asciiTheme="minorHAnsi" w:hAnsiTheme="minorHAnsi"/>
          <w:szCs w:val="22"/>
        </w:rPr>
        <w:t xml:space="preserve"> (C++)</w:t>
      </w:r>
    </w:p>
    <w:p w:rsidR="00484C9C" w:rsidRPr="00484C9C" w:rsidRDefault="00484C9C" w:rsidP="00484C9C">
      <w:pPr>
        <w:rPr>
          <w:rFonts w:asciiTheme="minorHAnsi" w:hAnsiTheme="minorHAnsi"/>
          <w:szCs w:val="22"/>
        </w:rPr>
      </w:pPr>
    </w:p>
    <w:p w:rsidR="00D268F0" w:rsidRDefault="00D268F0" w:rsidP="00DA4F88">
      <w:pPr>
        <w:pStyle w:val="ListParagraph"/>
        <w:rPr>
          <w:rFonts w:asciiTheme="minorHAnsi" w:hAnsiTheme="minorHAnsi"/>
          <w:szCs w:val="22"/>
        </w:rPr>
      </w:pPr>
      <w:r w:rsidRPr="00BC3436">
        <w:rPr>
          <w:rFonts w:asciiTheme="minorHAnsi" w:hAnsiTheme="minorHAnsi"/>
          <w:szCs w:val="22"/>
        </w:rPr>
        <w:lastRenderedPageBreak/>
        <w:t>2003-2005</w:t>
      </w:r>
      <w:r w:rsidRPr="00BC3436">
        <w:rPr>
          <w:rFonts w:asciiTheme="minorHAnsi" w:hAnsiTheme="minorHAnsi"/>
          <w:szCs w:val="22"/>
        </w:rPr>
        <w:tab/>
      </w:r>
      <w:r w:rsidRPr="00BC3436">
        <w:rPr>
          <w:rFonts w:asciiTheme="minorHAnsi" w:hAnsiTheme="minorHAnsi"/>
          <w:b/>
          <w:szCs w:val="22"/>
        </w:rPr>
        <w:t>Universitet i Oslo</w:t>
      </w:r>
      <w:r w:rsidR="00C924FE" w:rsidRPr="00BC3436">
        <w:rPr>
          <w:rFonts w:asciiTheme="minorHAnsi" w:hAnsiTheme="minorHAnsi"/>
          <w:b/>
          <w:szCs w:val="22"/>
        </w:rPr>
        <w:t>:</w:t>
      </w:r>
      <w:r w:rsidRPr="00BC3436">
        <w:rPr>
          <w:rFonts w:asciiTheme="minorHAnsi" w:hAnsiTheme="minorHAnsi"/>
          <w:szCs w:val="22"/>
        </w:rPr>
        <w:t xml:space="preserve"> Master (Hovedfag) i elektronikk</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Analyse software: Labview</w:t>
      </w:r>
    </w:p>
    <w:p w:rsidR="00484C9C" w:rsidRPr="00BC3436" w:rsidRDefault="00484C9C" w:rsidP="00484C9C">
      <w:pPr>
        <w:pStyle w:val="ListParagraph"/>
        <w:ind w:left="2160"/>
        <w:rPr>
          <w:rFonts w:asciiTheme="minorHAnsi" w:hAnsiTheme="minorHAnsi"/>
          <w:szCs w:val="22"/>
        </w:rPr>
      </w:pPr>
      <w:r>
        <w:rPr>
          <w:rFonts w:asciiTheme="minorHAnsi" w:hAnsiTheme="minorHAnsi"/>
          <w:szCs w:val="22"/>
        </w:rPr>
        <w:tab/>
      </w:r>
      <w:r>
        <w:rPr>
          <w:rFonts w:asciiTheme="minorHAnsi" w:hAnsiTheme="minorHAnsi"/>
          <w:szCs w:val="22"/>
        </w:rPr>
        <w:tab/>
        <w:t>Instrumentering og kontrollsystemer med Labview i frontend og C i backend.</w:t>
      </w:r>
    </w:p>
    <w:p w:rsidR="00C924FE" w:rsidRPr="00BC3436" w:rsidRDefault="00C924FE" w:rsidP="00DA4F88">
      <w:pPr>
        <w:pStyle w:val="ListParagraph"/>
        <w:rPr>
          <w:rFonts w:asciiTheme="minorHAnsi" w:hAnsiTheme="minorHAnsi"/>
          <w:szCs w:val="22"/>
        </w:rPr>
      </w:pPr>
    </w:p>
    <w:p w:rsidR="00C924FE" w:rsidRPr="00BC3436" w:rsidRDefault="00C924FE" w:rsidP="00DA4F88">
      <w:pPr>
        <w:pStyle w:val="ListParagraph"/>
        <w:rPr>
          <w:rFonts w:asciiTheme="minorHAnsi" w:hAnsiTheme="minorHAnsi"/>
          <w:szCs w:val="22"/>
        </w:rPr>
      </w:pPr>
      <w:r w:rsidRPr="00BC3436">
        <w:rPr>
          <w:rFonts w:asciiTheme="minorHAnsi" w:hAnsiTheme="minorHAnsi"/>
          <w:szCs w:val="22"/>
        </w:rPr>
        <w:t>2001-2001</w:t>
      </w:r>
      <w:r w:rsidRPr="00BC3436">
        <w:rPr>
          <w:rFonts w:asciiTheme="minorHAnsi" w:hAnsiTheme="minorHAnsi"/>
          <w:szCs w:val="22"/>
        </w:rPr>
        <w:tab/>
      </w:r>
      <w:r w:rsidRPr="00BC3436">
        <w:rPr>
          <w:rFonts w:asciiTheme="minorHAnsi" w:hAnsiTheme="minorHAnsi"/>
          <w:b/>
          <w:szCs w:val="22"/>
        </w:rPr>
        <w:t>Universitetet i Oslo:</w:t>
      </w:r>
      <w:r w:rsidRPr="00BC3436">
        <w:rPr>
          <w:rFonts w:asciiTheme="minorHAnsi" w:hAnsiTheme="minorHAnsi"/>
          <w:szCs w:val="22"/>
        </w:rPr>
        <w:t xml:space="preserve"> Praktisk Pedagogisk </w:t>
      </w:r>
      <w:r w:rsidR="0036505A" w:rsidRPr="00BC3436">
        <w:rPr>
          <w:rFonts w:asciiTheme="minorHAnsi" w:hAnsiTheme="minorHAnsi"/>
          <w:szCs w:val="22"/>
        </w:rPr>
        <w:t>Utdanning</w:t>
      </w:r>
      <w:r w:rsidRPr="00BC3436">
        <w:rPr>
          <w:rFonts w:asciiTheme="minorHAnsi" w:hAnsiTheme="minorHAnsi"/>
          <w:szCs w:val="22"/>
        </w:rPr>
        <w:t xml:space="preserve"> (PPU)</w:t>
      </w:r>
    </w:p>
    <w:p w:rsidR="00B97E4B" w:rsidRPr="00BC3436" w:rsidRDefault="00B97E4B" w:rsidP="001B4953">
      <w:pPr>
        <w:rPr>
          <w:rFonts w:asciiTheme="minorHAnsi" w:hAnsiTheme="minorHAnsi"/>
        </w:rPr>
      </w:pPr>
    </w:p>
    <w:p w:rsidR="00B97E4B" w:rsidRPr="00BC3436" w:rsidRDefault="00B97E4B" w:rsidP="00DA4F88">
      <w:pPr>
        <w:pStyle w:val="ListParagraph"/>
        <w:rPr>
          <w:rFonts w:asciiTheme="minorHAnsi" w:hAnsiTheme="minorHAnsi"/>
          <w:b/>
        </w:rPr>
      </w:pPr>
      <w:r w:rsidRPr="00BC3436">
        <w:rPr>
          <w:rFonts w:asciiTheme="minorHAnsi" w:hAnsiTheme="minorHAnsi"/>
          <w:b/>
          <w:sz w:val="24"/>
          <w:szCs w:val="24"/>
        </w:rPr>
        <w:t>Kurs</w:t>
      </w:r>
      <w:r w:rsidRPr="00BC3436">
        <w:rPr>
          <w:rFonts w:asciiTheme="minorHAnsi" w:hAnsiTheme="minorHAnsi"/>
          <w:b/>
        </w:rPr>
        <w:t>:</w:t>
      </w:r>
    </w:p>
    <w:p w:rsidR="00B97E4B" w:rsidRDefault="00D268F0" w:rsidP="00B97E4B">
      <w:pPr>
        <w:pStyle w:val="CompanyProjects"/>
        <w:widowControl w:val="0"/>
        <w:tabs>
          <w:tab w:val="clear" w:pos="360"/>
        </w:tabs>
        <w:ind w:left="1418" w:hanging="1418"/>
        <w:rPr>
          <w:rFonts w:asciiTheme="minorHAnsi" w:hAnsiTheme="minorHAnsi" w:cstheme="minorHAnsi"/>
          <w:b w:val="0"/>
          <w:bCs/>
        </w:rPr>
      </w:pPr>
      <w:r w:rsidRPr="00BC3436">
        <w:rPr>
          <w:rFonts w:asciiTheme="minorHAnsi" w:hAnsiTheme="minorHAnsi" w:cstheme="minorHAnsi"/>
          <w:b w:val="0"/>
          <w:bCs/>
        </w:rPr>
        <w:t>2012</w:t>
      </w:r>
      <w:r w:rsidR="00B97E4B" w:rsidRPr="00BC3436">
        <w:rPr>
          <w:rFonts w:asciiTheme="minorHAnsi" w:hAnsiTheme="minorHAnsi" w:cstheme="minorHAnsi"/>
          <w:b w:val="0"/>
          <w:bCs/>
        </w:rPr>
        <w:tab/>
      </w:r>
      <w:r w:rsidRPr="00BC3436">
        <w:rPr>
          <w:rFonts w:asciiTheme="minorHAnsi" w:hAnsiTheme="minorHAnsi" w:cstheme="minorHAnsi"/>
          <w:bCs/>
        </w:rPr>
        <w:t>Test Driven Development</w:t>
      </w:r>
      <w:r w:rsidR="00B97E4B" w:rsidRPr="00BC3436">
        <w:rPr>
          <w:rFonts w:asciiTheme="minorHAnsi" w:hAnsiTheme="minorHAnsi" w:cstheme="minorHAnsi"/>
          <w:bCs/>
        </w:rPr>
        <w:br/>
      </w:r>
      <w:r w:rsidRPr="00BC3436">
        <w:rPr>
          <w:rFonts w:asciiTheme="minorHAnsi" w:hAnsiTheme="minorHAnsi" w:cstheme="minorHAnsi"/>
          <w:b w:val="0"/>
          <w:bCs/>
          <w:i/>
        </w:rPr>
        <w:t>Data</w:t>
      </w:r>
      <w:r w:rsidR="0058274F">
        <w:rPr>
          <w:rFonts w:asciiTheme="minorHAnsi" w:hAnsiTheme="minorHAnsi" w:cstheme="minorHAnsi"/>
          <w:b w:val="0"/>
          <w:bCs/>
          <w:i/>
        </w:rPr>
        <w:t xml:space="preserve"> R</w:t>
      </w:r>
      <w:r w:rsidRPr="00BC3436">
        <w:rPr>
          <w:rFonts w:asciiTheme="minorHAnsi" w:hAnsiTheme="minorHAnsi" w:cstheme="minorHAnsi"/>
          <w:b w:val="0"/>
          <w:bCs/>
          <w:i/>
        </w:rPr>
        <w:t>espons</w:t>
      </w:r>
      <w:r w:rsidR="00B97E4B" w:rsidRPr="00BC3436">
        <w:rPr>
          <w:rFonts w:asciiTheme="minorHAnsi" w:hAnsiTheme="minorHAnsi" w:cstheme="minorHAnsi"/>
          <w:b w:val="0"/>
          <w:bCs/>
        </w:rPr>
        <w:t xml:space="preserve"> (</w:t>
      </w:r>
      <w:hyperlink r:id="rId10" w:history="1">
        <w:r w:rsidRPr="00BC3436">
          <w:rPr>
            <w:rStyle w:val="Hyperlink"/>
            <w:rFonts w:asciiTheme="minorHAnsi" w:hAnsiTheme="minorHAnsi" w:cstheme="minorHAnsi"/>
            <w:b w:val="0"/>
            <w:bCs/>
          </w:rPr>
          <w:t>http://www.datarespons.com/</w:t>
        </w:r>
      </w:hyperlink>
      <w:r w:rsidRPr="00BC3436">
        <w:rPr>
          <w:rFonts w:asciiTheme="minorHAnsi" w:hAnsiTheme="minorHAnsi" w:cstheme="minorHAnsi"/>
          <w:b w:val="0"/>
          <w:bCs/>
        </w:rPr>
        <w:t>)</w:t>
      </w:r>
      <w:r w:rsidRPr="00BC3436">
        <w:rPr>
          <w:rFonts w:asciiTheme="minorHAnsi" w:hAnsiTheme="minorHAnsi" w:cstheme="minorHAnsi"/>
          <w:b w:val="0"/>
          <w:bCs/>
        </w:rPr>
        <w:br/>
        <w:t>K</w:t>
      </w:r>
      <w:r w:rsidR="0036505A">
        <w:rPr>
          <w:rFonts w:asciiTheme="minorHAnsi" w:hAnsiTheme="minorHAnsi" w:cstheme="minorHAnsi"/>
          <w:b w:val="0"/>
          <w:bCs/>
        </w:rPr>
        <w:t>urs i</w:t>
      </w:r>
      <w:r w:rsidRPr="00BC3436">
        <w:rPr>
          <w:rFonts w:asciiTheme="minorHAnsi" w:hAnsiTheme="minorHAnsi" w:cstheme="minorHAnsi"/>
          <w:b w:val="0"/>
          <w:bCs/>
        </w:rPr>
        <w:t xml:space="preserve"> TDD med C++ som programmeringsspråk</w:t>
      </w:r>
    </w:p>
    <w:p w:rsidR="003569D8" w:rsidRPr="00BC3436" w:rsidRDefault="003569D8" w:rsidP="00B97E4B">
      <w:pPr>
        <w:pStyle w:val="CompanyProjects"/>
        <w:widowControl w:val="0"/>
        <w:tabs>
          <w:tab w:val="clear" w:pos="360"/>
        </w:tabs>
        <w:ind w:left="1418" w:hanging="1418"/>
        <w:rPr>
          <w:rFonts w:asciiTheme="minorHAnsi" w:hAnsiTheme="minorHAnsi" w:cstheme="minorHAnsi"/>
          <w:bCs/>
        </w:rPr>
      </w:pPr>
    </w:p>
    <w:p w:rsidR="00B97E4B" w:rsidRPr="00BC3436" w:rsidRDefault="007D4415" w:rsidP="00B97E4B">
      <w:pPr>
        <w:pStyle w:val="CompanyProjects"/>
        <w:widowControl w:val="0"/>
        <w:tabs>
          <w:tab w:val="clear" w:pos="360"/>
        </w:tabs>
        <w:ind w:left="1418" w:hanging="1418"/>
        <w:rPr>
          <w:rFonts w:asciiTheme="minorHAnsi" w:hAnsiTheme="minorHAnsi" w:cstheme="minorHAnsi"/>
          <w:b w:val="0"/>
          <w:bCs/>
          <w:i/>
        </w:rPr>
      </w:pPr>
      <w:r w:rsidRPr="00BC3436">
        <w:rPr>
          <w:rFonts w:asciiTheme="minorHAnsi" w:hAnsiTheme="minorHAnsi" w:cstheme="minorHAnsi"/>
          <w:b w:val="0"/>
          <w:bCs/>
        </w:rPr>
        <w:t>2012</w:t>
      </w:r>
      <w:r w:rsidR="00B97E4B" w:rsidRPr="00BC3436">
        <w:rPr>
          <w:rFonts w:asciiTheme="minorHAnsi" w:hAnsiTheme="minorHAnsi" w:cstheme="minorHAnsi"/>
          <w:b w:val="0"/>
          <w:bCs/>
        </w:rPr>
        <w:tab/>
      </w:r>
      <w:r w:rsidRPr="00BC3436">
        <w:rPr>
          <w:rFonts w:asciiTheme="minorHAnsi" w:hAnsiTheme="minorHAnsi" w:cstheme="minorHAnsi"/>
          <w:bCs/>
        </w:rPr>
        <w:t>Prosjektestimering og planlegging</w:t>
      </w:r>
      <w:r w:rsidR="00B97E4B" w:rsidRPr="00BC3436">
        <w:rPr>
          <w:rFonts w:asciiTheme="minorHAnsi" w:hAnsiTheme="minorHAnsi" w:cstheme="minorHAnsi"/>
          <w:bCs/>
        </w:rPr>
        <w:br/>
      </w:r>
      <w:r w:rsidRPr="00BC3436">
        <w:rPr>
          <w:rFonts w:asciiTheme="minorHAnsi" w:hAnsiTheme="minorHAnsi" w:cstheme="minorHAnsi"/>
          <w:b w:val="0"/>
          <w:bCs/>
          <w:i/>
        </w:rPr>
        <w:t>Datarespons- (</w:t>
      </w:r>
      <w:hyperlink r:id="rId11" w:history="1">
        <w:r w:rsidRPr="00BC3436">
          <w:rPr>
            <w:rStyle w:val="Hyperlink"/>
            <w:rFonts w:asciiTheme="minorHAnsi" w:hAnsiTheme="minorHAnsi" w:cstheme="minorHAnsi"/>
            <w:b w:val="0"/>
            <w:bCs/>
            <w:i/>
          </w:rPr>
          <w:t>http://www.datarespons.com/</w:t>
        </w:r>
      </w:hyperlink>
      <w:r w:rsidRPr="00BC3436">
        <w:rPr>
          <w:rFonts w:asciiTheme="minorHAnsi" w:hAnsiTheme="minorHAnsi" w:cstheme="minorHAnsi"/>
          <w:b w:val="0"/>
          <w:bCs/>
          <w:i/>
        </w:rPr>
        <w:t>).</w:t>
      </w:r>
    </w:p>
    <w:p w:rsidR="007D4415" w:rsidRPr="00BC3436" w:rsidRDefault="007D4415" w:rsidP="00B97E4B">
      <w:pPr>
        <w:pStyle w:val="CompanyProjects"/>
        <w:widowControl w:val="0"/>
        <w:tabs>
          <w:tab w:val="clear" w:pos="360"/>
        </w:tabs>
        <w:ind w:left="1418" w:hanging="1418"/>
        <w:rPr>
          <w:rFonts w:asciiTheme="minorHAnsi" w:hAnsiTheme="minorHAnsi" w:cstheme="minorHAnsi"/>
          <w:b w:val="0"/>
          <w:bCs/>
        </w:rPr>
      </w:pPr>
      <w:r w:rsidRPr="00BC3436">
        <w:rPr>
          <w:rFonts w:asciiTheme="minorHAnsi" w:hAnsiTheme="minorHAnsi" w:cstheme="minorHAnsi"/>
          <w:b w:val="0"/>
          <w:bCs/>
        </w:rPr>
        <w:tab/>
        <w:t xml:space="preserve">Estimering av prosjekter med JIRA som </w:t>
      </w:r>
      <w:r w:rsidR="001B4953" w:rsidRPr="00BC3436">
        <w:rPr>
          <w:rFonts w:asciiTheme="minorHAnsi" w:hAnsiTheme="minorHAnsi" w:cstheme="minorHAnsi"/>
          <w:b w:val="0"/>
          <w:bCs/>
        </w:rPr>
        <w:t>arbeidsverktøy</w:t>
      </w:r>
      <w:r w:rsidRPr="00BC3436">
        <w:rPr>
          <w:rFonts w:asciiTheme="minorHAnsi" w:hAnsiTheme="minorHAnsi" w:cstheme="minorHAnsi"/>
          <w:b w:val="0"/>
          <w:bCs/>
        </w:rPr>
        <w:tab/>
      </w:r>
    </w:p>
    <w:p w:rsidR="007D4415" w:rsidRPr="00BC3436" w:rsidRDefault="007D4415" w:rsidP="00B97E4B">
      <w:pPr>
        <w:pStyle w:val="CompanyProjects"/>
        <w:widowControl w:val="0"/>
        <w:tabs>
          <w:tab w:val="clear" w:pos="360"/>
        </w:tabs>
        <w:ind w:left="1418" w:hanging="1418"/>
        <w:rPr>
          <w:rFonts w:asciiTheme="minorHAnsi" w:hAnsiTheme="minorHAnsi" w:cstheme="minorHAnsi"/>
          <w:bCs/>
        </w:rPr>
      </w:pPr>
      <w:r w:rsidRPr="00BC3436">
        <w:rPr>
          <w:rFonts w:asciiTheme="minorHAnsi" w:hAnsiTheme="minorHAnsi" w:cstheme="minorHAnsi"/>
          <w:b w:val="0"/>
          <w:bCs/>
        </w:rPr>
        <w:tab/>
      </w:r>
    </w:p>
    <w:p w:rsidR="00B97E4B" w:rsidRPr="00BC3436" w:rsidRDefault="007D4415" w:rsidP="007D4415">
      <w:pPr>
        <w:pStyle w:val="CompanyProjects"/>
        <w:widowControl w:val="0"/>
        <w:tabs>
          <w:tab w:val="clear" w:pos="360"/>
        </w:tabs>
        <w:ind w:left="1418" w:hanging="1418"/>
        <w:rPr>
          <w:rFonts w:asciiTheme="minorHAnsi" w:hAnsiTheme="minorHAnsi" w:cstheme="minorHAnsi"/>
          <w:b w:val="0"/>
          <w:bCs/>
          <w:i/>
        </w:rPr>
      </w:pPr>
      <w:r w:rsidRPr="00BC3436">
        <w:rPr>
          <w:rFonts w:asciiTheme="minorHAnsi" w:hAnsiTheme="minorHAnsi" w:cstheme="minorHAnsi"/>
          <w:b w:val="0"/>
          <w:bCs/>
        </w:rPr>
        <w:t>2005</w:t>
      </w:r>
      <w:r w:rsidR="00B97E4B" w:rsidRPr="00BC3436">
        <w:rPr>
          <w:rFonts w:asciiTheme="minorHAnsi" w:hAnsiTheme="minorHAnsi" w:cstheme="minorHAnsi"/>
          <w:b w:val="0"/>
          <w:bCs/>
        </w:rPr>
        <w:tab/>
      </w:r>
      <w:r w:rsidRPr="00BC3436">
        <w:rPr>
          <w:rFonts w:asciiTheme="minorHAnsi" w:hAnsiTheme="minorHAnsi" w:cstheme="minorHAnsi"/>
          <w:bCs/>
        </w:rPr>
        <w:t>CERN School of Computing</w:t>
      </w:r>
      <w:r w:rsidR="00B97E4B" w:rsidRPr="00BC3436">
        <w:rPr>
          <w:rFonts w:asciiTheme="minorHAnsi" w:hAnsiTheme="minorHAnsi" w:cstheme="minorHAnsi"/>
          <w:bCs/>
        </w:rPr>
        <w:br/>
      </w:r>
      <w:r w:rsidRPr="00BC3436">
        <w:rPr>
          <w:rFonts w:asciiTheme="minorHAnsi" w:hAnsiTheme="minorHAnsi" w:cstheme="minorHAnsi"/>
          <w:b w:val="0"/>
          <w:bCs/>
          <w:i/>
        </w:rPr>
        <w:t>Introduksjon I diverse IT verktøy som f.eks. Python, web services, Grid computing, datasimuleringer etc.</w:t>
      </w:r>
    </w:p>
    <w:p w:rsidR="007D4415" w:rsidRPr="00BC3436" w:rsidRDefault="007D4415" w:rsidP="007D4415">
      <w:pPr>
        <w:pStyle w:val="CompanyProjects"/>
        <w:widowControl w:val="0"/>
        <w:tabs>
          <w:tab w:val="clear" w:pos="360"/>
        </w:tabs>
        <w:ind w:left="1418" w:hanging="1418"/>
        <w:rPr>
          <w:rFonts w:asciiTheme="minorHAnsi" w:hAnsiTheme="minorHAnsi" w:cstheme="minorHAnsi"/>
          <w:b w:val="0"/>
          <w:bCs/>
          <w:i/>
        </w:rPr>
      </w:pPr>
    </w:p>
    <w:p w:rsidR="00B97E4B" w:rsidRPr="00BC3436" w:rsidRDefault="001B4953" w:rsidP="00B97E4B">
      <w:pPr>
        <w:pStyle w:val="CompanyProjects"/>
        <w:widowControl w:val="0"/>
        <w:tabs>
          <w:tab w:val="clear" w:pos="360"/>
        </w:tabs>
        <w:ind w:left="1418" w:hanging="1418"/>
        <w:rPr>
          <w:rFonts w:asciiTheme="minorHAnsi" w:hAnsiTheme="minorHAnsi" w:cstheme="minorHAnsi"/>
          <w:b w:val="0"/>
          <w:bCs/>
        </w:rPr>
      </w:pPr>
      <w:r w:rsidRPr="00BC3436">
        <w:rPr>
          <w:rFonts w:asciiTheme="minorHAnsi" w:hAnsiTheme="minorHAnsi" w:cstheme="minorHAnsi"/>
          <w:b w:val="0"/>
          <w:bCs/>
        </w:rPr>
        <w:t>1992-1993</w:t>
      </w:r>
      <w:r w:rsidR="00B97E4B" w:rsidRPr="00BC3436">
        <w:rPr>
          <w:rFonts w:asciiTheme="minorHAnsi" w:hAnsiTheme="minorHAnsi" w:cstheme="minorHAnsi"/>
          <w:b w:val="0"/>
          <w:bCs/>
        </w:rPr>
        <w:tab/>
      </w:r>
      <w:r w:rsidR="00B97E4B" w:rsidRPr="00BC3436">
        <w:rPr>
          <w:rFonts w:asciiTheme="minorHAnsi" w:hAnsiTheme="minorHAnsi" w:cstheme="minorHAnsi"/>
          <w:bCs/>
        </w:rPr>
        <w:t xml:space="preserve">Førstegangstjeneste </w:t>
      </w:r>
      <w:r w:rsidR="00B97E4B" w:rsidRPr="00BC3436">
        <w:rPr>
          <w:rFonts w:asciiTheme="minorHAnsi" w:hAnsiTheme="minorHAnsi" w:cstheme="minorHAnsi"/>
          <w:bCs/>
        </w:rPr>
        <w:br/>
      </w:r>
      <w:r w:rsidRPr="00BC3436">
        <w:rPr>
          <w:rFonts w:asciiTheme="minorHAnsi" w:hAnsiTheme="minorHAnsi" w:cstheme="minorHAnsi"/>
          <w:b w:val="0"/>
          <w:bCs/>
          <w:i/>
        </w:rPr>
        <w:t>Hans Majestet Kongens Garde (HMKG)</w:t>
      </w:r>
      <w:r w:rsidR="00F41C38">
        <w:rPr>
          <w:rFonts w:asciiTheme="minorHAnsi" w:hAnsiTheme="minorHAnsi" w:cstheme="minorHAnsi"/>
          <w:b w:val="0"/>
          <w:bCs/>
        </w:rPr>
        <w:br/>
        <w:t>Oppklarings</w:t>
      </w:r>
      <w:r w:rsidRPr="00BC3436">
        <w:rPr>
          <w:rFonts w:asciiTheme="minorHAnsi" w:hAnsiTheme="minorHAnsi" w:cstheme="minorHAnsi"/>
          <w:b w:val="0"/>
          <w:bCs/>
        </w:rPr>
        <w:t>jeger og skarpskytter</w:t>
      </w:r>
    </w:p>
    <w:p w:rsidR="00B97E4B" w:rsidRPr="00BC3436" w:rsidRDefault="00B97E4B" w:rsidP="00DA4F88">
      <w:pPr>
        <w:pStyle w:val="ListParagraph"/>
        <w:rPr>
          <w:rFonts w:asciiTheme="minorHAnsi" w:hAnsiTheme="minorHAnsi"/>
          <w:b/>
        </w:rPr>
      </w:pPr>
    </w:p>
    <w:p w:rsidR="00617A95" w:rsidRPr="00BC3436" w:rsidRDefault="0042436E" w:rsidP="0042436E">
      <w:pPr>
        <w:pStyle w:val="Heading1"/>
        <w:rPr>
          <w:rFonts w:asciiTheme="minorHAnsi" w:hAnsiTheme="minorHAnsi"/>
        </w:rPr>
      </w:pPr>
      <w:r w:rsidRPr="00BC3436">
        <w:rPr>
          <w:rFonts w:asciiTheme="minorHAnsi" w:hAnsiTheme="minorHAnsi"/>
        </w:rPr>
        <w:t>Annet</w:t>
      </w:r>
    </w:p>
    <w:p w:rsidR="00E16DF7" w:rsidRPr="00BC3436" w:rsidRDefault="00E16DF7" w:rsidP="00DA468D">
      <w:pPr>
        <w:pStyle w:val="Heading2"/>
        <w:rPr>
          <w:rFonts w:asciiTheme="minorHAnsi" w:hAnsiTheme="minorHAnsi"/>
        </w:rPr>
      </w:pPr>
      <w:r w:rsidRPr="00BC3436">
        <w:rPr>
          <w:rFonts w:asciiTheme="minorHAnsi" w:hAnsiTheme="minorHAnsi"/>
        </w:rPr>
        <w:t>Verktøy</w:t>
      </w:r>
      <w:r w:rsidR="00277591" w:rsidRPr="00BC3436">
        <w:rPr>
          <w:rFonts w:asciiTheme="minorHAnsi" w:hAnsiTheme="minorHAnsi"/>
        </w:rPr>
        <w:t>:</w:t>
      </w:r>
    </w:p>
    <w:p w:rsidR="00147BC7" w:rsidRPr="00D91878" w:rsidRDefault="00147BC7" w:rsidP="00147BC7">
      <w:pPr>
        <w:pStyle w:val="Punktliste"/>
        <w:rPr>
          <w:rFonts w:asciiTheme="minorHAnsi" w:hAnsiTheme="minorHAnsi"/>
          <w:snapToGrid w:val="0"/>
          <w:lang w:val="en-US"/>
        </w:rPr>
      </w:pPr>
      <w:r w:rsidRPr="00FB2AD4">
        <w:rPr>
          <w:rFonts w:asciiTheme="minorHAnsi" w:hAnsiTheme="minorHAnsi"/>
          <w:b/>
          <w:snapToGrid w:val="0"/>
        </w:rPr>
        <w:t xml:space="preserve">Operativsystemer: </w:t>
      </w:r>
      <w:r w:rsidRPr="00FB2AD4">
        <w:rPr>
          <w:rFonts w:asciiTheme="minorHAnsi" w:hAnsiTheme="minorHAnsi"/>
          <w:snapToGrid w:val="0"/>
        </w:rPr>
        <w:t>Linux (</w:t>
      </w:r>
      <w:r w:rsidR="001013D9" w:rsidRPr="00FB2AD4">
        <w:rPr>
          <w:rFonts w:asciiTheme="minorHAnsi" w:hAnsiTheme="minorHAnsi"/>
          <w:snapToGrid w:val="0"/>
        </w:rPr>
        <w:t>Fedora</w:t>
      </w:r>
      <w:r w:rsidR="00FB2AD4" w:rsidRPr="00FB2AD4">
        <w:rPr>
          <w:rFonts w:asciiTheme="minorHAnsi" w:hAnsiTheme="minorHAnsi"/>
          <w:snapToGrid w:val="0"/>
        </w:rPr>
        <w:t>, Ubuntu, RedHa</w:t>
      </w:r>
      <w:r w:rsidR="00FB2AD4">
        <w:rPr>
          <w:rFonts w:asciiTheme="minorHAnsi" w:hAnsiTheme="minorHAnsi"/>
          <w:snapToGrid w:val="0"/>
        </w:rPr>
        <w:t xml:space="preserve">t + diverse </w:t>
      </w:r>
      <w:r w:rsidR="00FB2AD4" w:rsidRPr="00FB2AD4">
        <w:rPr>
          <w:rFonts w:asciiTheme="minorHAnsi" w:hAnsiTheme="minorHAnsi"/>
          <w:snapToGrid w:val="0"/>
        </w:rPr>
        <w:t>)</w:t>
      </w:r>
      <w:r w:rsidRPr="00FB2AD4">
        <w:rPr>
          <w:rFonts w:asciiTheme="minorHAnsi" w:hAnsiTheme="minorHAnsi"/>
          <w:snapToGrid w:val="0"/>
        </w:rPr>
        <w:t>,</w:t>
      </w:r>
      <w:r w:rsidR="00FB2AD4">
        <w:rPr>
          <w:rFonts w:asciiTheme="minorHAnsi" w:hAnsiTheme="minorHAnsi"/>
          <w:snapToGrid w:val="0"/>
        </w:rPr>
        <w:t xml:space="preserve"> De fleste</w:t>
      </w:r>
      <w:r w:rsidR="00FB2AD4" w:rsidRPr="00FB2AD4">
        <w:rPr>
          <w:rFonts w:asciiTheme="minorHAnsi" w:hAnsiTheme="minorHAnsi"/>
          <w:snapToGrid w:val="0"/>
        </w:rPr>
        <w:t xml:space="preserve"> Unix varianter som f.</w:t>
      </w:r>
      <w:r w:rsidR="00FB2AD4">
        <w:rPr>
          <w:rFonts w:asciiTheme="minorHAnsi" w:hAnsiTheme="minorHAnsi"/>
          <w:snapToGrid w:val="0"/>
        </w:rPr>
        <w:t xml:space="preserve">eks Solaris, BSD, </w:t>
      </w:r>
      <w:r w:rsidR="00FB2AD4" w:rsidRPr="00FB2AD4">
        <w:rPr>
          <w:rFonts w:asciiTheme="minorHAnsi" w:hAnsiTheme="minorHAnsi"/>
          <w:snapToGrid w:val="0"/>
        </w:rPr>
        <w:t>MacOs</w:t>
      </w:r>
      <w:r w:rsidR="00FB2AD4">
        <w:rPr>
          <w:rFonts w:asciiTheme="minorHAnsi" w:hAnsiTheme="minorHAnsi"/>
          <w:snapToGrid w:val="0"/>
        </w:rPr>
        <w:t xml:space="preserve"> og Android</w:t>
      </w:r>
      <w:r w:rsidR="00D91878">
        <w:rPr>
          <w:rFonts w:asciiTheme="minorHAnsi" w:hAnsiTheme="minorHAnsi"/>
          <w:snapToGrid w:val="0"/>
        </w:rPr>
        <w:t>.</w:t>
      </w:r>
      <w:r w:rsidRPr="00FB2AD4">
        <w:rPr>
          <w:rFonts w:asciiTheme="minorHAnsi" w:hAnsiTheme="minorHAnsi"/>
          <w:snapToGrid w:val="0"/>
        </w:rPr>
        <w:t xml:space="preserve"> </w:t>
      </w:r>
      <w:r w:rsidRPr="00D91878">
        <w:rPr>
          <w:rFonts w:asciiTheme="minorHAnsi" w:hAnsiTheme="minorHAnsi"/>
          <w:snapToGrid w:val="0"/>
          <w:lang w:val="en-US"/>
        </w:rPr>
        <w:t>Embedded</w:t>
      </w:r>
      <w:r w:rsidR="00FB2AD4" w:rsidRPr="00D91878">
        <w:rPr>
          <w:rFonts w:asciiTheme="minorHAnsi" w:hAnsiTheme="minorHAnsi"/>
          <w:snapToGrid w:val="0"/>
          <w:lang w:val="en-US"/>
        </w:rPr>
        <w:t xml:space="preserve"> Linux </w:t>
      </w:r>
      <w:r w:rsidR="001013D9" w:rsidRPr="00D91878">
        <w:rPr>
          <w:rFonts w:asciiTheme="minorHAnsi" w:hAnsiTheme="minorHAnsi"/>
          <w:snapToGrid w:val="0"/>
          <w:lang w:val="en-US"/>
        </w:rPr>
        <w:t>(</w:t>
      </w:r>
      <w:r w:rsidR="00940B33" w:rsidRPr="00D91878">
        <w:rPr>
          <w:rFonts w:asciiTheme="minorHAnsi" w:hAnsiTheme="minorHAnsi"/>
          <w:snapToGrid w:val="0"/>
          <w:lang w:val="en-US"/>
        </w:rPr>
        <w:t>uClinux</w:t>
      </w:r>
      <w:r w:rsidRPr="00D91878">
        <w:rPr>
          <w:rFonts w:asciiTheme="minorHAnsi" w:hAnsiTheme="minorHAnsi"/>
          <w:snapToGrid w:val="0"/>
          <w:lang w:val="en-US"/>
        </w:rPr>
        <w:t>), Windows (95/98/ME/2000/XP/Vista/7</w:t>
      </w:r>
      <w:r w:rsidR="00131609" w:rsidRPr="00D91878">
        <w:rPr>
          <w:rFonts w:asciiTheme="minorHAnsi" w:hAnsiTheme="minorHAnsi"/>
          <w:snapToGrid w:val="0"/>
          <w:lang w:val="en-US"/>
        </w:rPr>
        <w:t>/8</w:t>
      </w:r>
      <w:r w:rsidR="001013D9" w:rsidRPr="00D91878">
        <w:rPr>
          <w:rFonts w:asciiTheme="minorHAnsi" w:hAnsiTheme="minorHAnsi"/>
          <w:snapToGrid w:val="0"/>
          <w:lang w:val="en-US"/>
        </w:rPr>
        <w:t xml:space="preserve"> )</w:t>
      </w:r>
      <w:r w:rsidR="00FE7F5A">
        <w:rPr>
          <w:rFonts w:asciiTheme="minorHAnsi" w:hAnsiTheme="minorHAnsi"/>
          <w:snapToGrid w:val="0"/>
          <w:lang w:val="en-US"/>
        </w:rPr>
        <w:t xml:space="preserve">, </w:t>
      </w:r>
      <w:r w:rsidR="005452C4" w:rsidRPr="00D91878">
        <w:rPr>
          <w:rFonts w:asciiTheme="minorHAnsi" w:hAnsiTheme="minorHAnsi"/>
          <w:snapToGrid w:val="0"/>
          <w:lang w:val="en-US"/>
        </w:rPr>
        <w:t>QNX, VxWorks</w:t>
      </w:r>
      <w:r w:rsidR="00D91878" w:rsidRPr="00D91878">
        <w:rPr>
          <w:rFonts w:asciiTheme="minorHAnsi" w:hAnsiTheme="minorHAnsi"/>
          <w:snapToGrid w:val="0"/>
          <w:lang w:val="en-US"/>
        </w:rPr>
        <w:t>. DOS.</w:t>
      </w:r>
    </w:p>
    <w:p w:rsidR="005452C4" w:rsidRPr="00FB2AD4" w:rsidRDefault="005452C4" w:rsidP="00147BC7">
      <w:pPr>
        <w:pStyle w:val="Punktliste"/>
        <w:rPr>
          <w:rFonts w:asciiTheme="minorHAnsi" w:hAnsiTheme="minorHAnsi"/>
          <w:snapToGrid w:val="0"/>
        </w:rPr>
      </w:pPr>
      <w:r w:rsidRPr="00FB2AD4">
        <w:rPr>
          <w:rFonts w:asciiTheme="minorHAnsi" w:hAnsiTheme="minorHAnsi"/>
          <w:b/>
          <w:snapToGrid w:val="0"/>
        </w:rPr>
        <w:t>SCADA:</w:t>
      </w:r>
      <w:r w:rsidRPr="00FB2AD4">
        <w:rPr>
          <w:rFonts w:asciiTheme="minorHAnsi" w:hAnsiTheme="minorHAnsi"/>
          <w:snapToGrid w:val="0"/>
        </w:rPr>
        <w:t xml:space="preserve">  PVSS</w:t>
      </w:r>
    </w:p>
    <w:p w:rsidR="001013D9" w:rsidRDefault="001013D9" w:rsidP="00147BC7">
      <w:pPr>
        <w:pStyle w:val="Punktliste"/>
        <w:rPr>
          <w:rFonts w:asciiTheme="minorHAnsi" w:hAnsiTheme="minorHAnsi"/>
          <w:snapToGrid w:val="0"/>
        </w:rPr>
      </w:pPr>
      <w:r w:rsidRPr="00FB2AD4">
        <w:rPr>
          <w:rFonts w:asciiTheme="minorHAnsi" w:hAnsiTheme="minorHAnsi"/>
          <w:b/>
          <w:snapToGrid w:val="0"/>
        </w:rPr>
        <w:t>Bootloadere:</w:t>
      </w:r>
      <w:r w:rsidRPr="00FB2AD4">
        <w:rPr>
          <w:rFonts w:asciiTheme="minorHAnsi" w:hAnsiTheme="minorHAnsi"/>
          <w:snapToGrid w:val="0"/>
        </w:rPr>
        <w:t xml:space="preserve"> Barebox, uBoot</w:t>
      </w:r>
      <w:r w:rsidR="00FE7F5A">
        <w:rPr>
          <w:rFonts w:asciiTheme="minorHAnsi" w:hAnsiTheme="minorHAnsi"/>
          <w:snapToGrid w:val="0"/>
        </w:rPr>
        <w:t>, Grub, Lilo</w:t>
      </w:r>
    </w:p>
    <w:p w:rsidR="008D114C" w:rsidRPr="00FB2AD4" w:rsidRDefault="008D114C" w:rsidP="00147BC7">
      <w:pPr>
        <w:pStyle w:val="Punktliste"/>
        <w:rPr>
          <w:rFonts w:asciiTheme="minorHAnsi" w:hAnsiTheme="minorHAnsi"/>
          <w:snapToGrid w:val="0"/>
        </w:rPr>
      </w:pPr>
      <w:r>
        <w:rPr>
          <w:rFonts w:asciiTheme="minorHAnsi" w:hAnsiTheme="minorHAnsi"/>
          <w:b/>
          <w:snapToGrid w:val="0"/>
        </w:rPr>
        <w:t>Programmvare / Verktøy:</w:t>
      </w:r>
      <w:r>
        <w:rPr>
          <w:rFonts w:asciiTheme="minorHAnsi" w:hAnsiTheme="minorHAnsi"/>
          <w:snapToGrid w:val="0"/>
        </w:rPr>
        <w:t xml:space="preserve"> De fleste systemadministrasjons verktøy for Linux. </w:t>
      </w:r>
      <w:r w:rsidR="009972C5">
        <w:rPr>
          <w:rFonts w:asciiTheme="minorHAnsi" w:hAnsiTheme="minorHAnsi"/>
          <w:snapToGrid w:val="0"/>
        </w:rPr>
        <w:t>MS office, MS project.</w:t>
      </w:r>
      <w:r w:rsidR="001A465F">
        <w:rPr>
          <w:rFonts w:asciiTheme="minorHAnsi" w:hAnsiTheme="minorHAnsi"/>
          <w:snapToGrid w:val="0"/>
        </w:rPr>
        <w:t xml:space="preserve"> JENKINS</w:t>
      </w:r>
      <w:r w:rsidR="00BB09DE">
        <w:rPr>
          <w:rFonts w:asciiTheme="minorHAnsi" w:hAnsiTheme="minorHAnsi"/>
          <w:snapToGrid w:val="0"/>
        </w:rPr>
        <w:t>. JIRA, Confluence.</w:t>
      </w:r>
    </w:p>
    <w:p w:rsidR="00147BC7" w:rsidRPr="00BB09DE" w:rsidRDefault="00147BC7" w:rsidP="00147BC7">
      <w:pPr>
        <w:pStyle w:val="Punktliste"/>
        <w:rPr>
          <w:rStyle w:val="Job"/>
          <w:rFonts w:asciiTheme="minorHAnsi" w:hAnsiTheme="minorHAnsi"/>
          <w:b/>
          <w:snapToGrid w:val="0"/>
        </w:rPr>
      </w:pPr>
      <w:r w:rsidRPr="000E0AB5">
        <w:rPr>
          <w:rFonts w:asciiTheme="minorHAnsi" w:hAnsiTheme="minorHAnsi"/>
          <w:b/>
          <w:snapToGrid w:val="0"/>
        </w:rPr>
        <w:t>Programmerin</w:t>
      </w:r>
      <w:r w:rsidR="005452C4" w:rsidRPr="000E0AB5">
        <w:rPr>
          <w:rFonts w:asciiTheme="minorHAnsi" w:hAnsiTheme="minorHAnsi"/>
          <w:b/>
          <w:snapToGrid w:val="0"/>
        </w:rPr>
        <w:t xml:space="preserve">g </w:t>
      </w:r>
      <w:r w:rsidR="000E0AB5">
        <w:rPr>
          <w:rFonts w:asciiTheme="minorHAnsi" w:hAnsiTheme="minorHAnsi"/>
          <w:b/>
          <w:snapToGrid w:val="0"/>
        </w:rPr>
        <w:t>/ sk</w:t>
      </w:r>
      <w:r w:rsidR="005452C4" w:rsidRPr="00FB2AD4">
        <w:rPr>
          <w:rFonts w:asciiTheme="minorHAnsi" w:hAnsiTheme="minorHAnsi"/>
          <w:b/>
          <w:snapToGrid w:val="0"/>
        </w:rPr>
        <w:t xml:space="preserve">ript </w:t>
      </w:r>
      <w:r w:rsidRPr="00FB2AD4">
        <w:rPr>
          <w:rFonts w:asciiTheme="minorHAnsi" w:hAnsiTheme="minorHAnsi"/>
          <w:b/>
          <w:snapToGrid w:val="0"/>
        </w:rPr>
        <w:t xml:space="preserve">språk: </w:t>
      </w:r>
      <w:r w:rsidR="001013D9" w:rsidRPr="00FB2AD4">
        <w:rPr>
          <w:rStyle w:val="Job"/>
          <w:rFonts w:asciiTheme="minorHAnsi" w:hAnsiTheme="minorHAnsi"/>
        </w:rPr>
        <w:t>C, C++, Java</w:t>
      </w:r>
      <w:r w:rsidRPr="00FB2AD4">
        <w:rPr>
          <w:rStyle w:val="Job"/>
          <w:rFonts w:asciiTheme="minorHAnsi" w:hAnsiTheme="minorHAnsi"/>
        </w:rPr>
        <w:t>, Python</w:t>
      </w:r>
      <w:r w:rsidR="005452C4" w:rsidRPr="00FB2AD4">
        <w:rPr>
          <w:rStyle w:val="Job"/>
          <w:rFonts w:asciiTheme="minorHAnsi" w:hAnsiTheme="minorHAnsi"/>
        </w:rPr>
        <w:t xml:space="preserve">, Bash, </w:t>
      </w:r>
      <w:r w:rsidR="005452C4" w:rsidRPr="000E0AB5">
        <w:rPr>
          <w:rStyle w:val="Job"/>
          <w:rFonts w:asciiTheme="minorHAnsi" w:hAnsiTheme="minorHAnsi"/>
        </w:rPr>
        <w:t xml:space="preserve">VHDL. </w:t>
      </w:r>
      <w:r w:rsidR="005452C4" w:rsidRPr="00BB09DE">
        <w:rPr>
          <w:rStyle w:val="Job"/>
          <w:rFonts w:asciiTheme="minorHAnsi" w:hAnsiTheme="minorHAnsi"/>
        </w:rPr>
        <w:t>Labview, Matlab.</w:t>
      </w:r>
    </w:p>
    <w:p w:rsidR="005452C4" w:rsidRPr="00BB09DE" w:rsidRDefault="005452C4" w:rsidP="00147BC7">
      <w:pPr>
        <w:pStyle w:val="Punktliste"/>
        <w:rPr>
          <w:rFonts w:asciiTheme="minorHAnsi" w:hAnsiTheme="minorHAnsi"/>
          <w:i/>
          <w:snapToGrid w:val="0"/>
        </w:rPr>
      </w:pPr>
      <w:r w:rsidRPr="00BB09DE">
        <w:rPr>
          <w:rFonts w:asciiTheme="minorHAnsi" w:hAnsiTheme="minorHAnsi"/>
          <w:b/>
          <w:snapToGrid w:val="0"/>
        </w:rPr>
        <w:t xml:space="preserve">Web: </w:t>
      </w:r>
      <w:r w:rsidRPr="00BB09DE">
        <w:rPr>
          <w:rFonts w:asciiTheme="minorHAnsi" w:hAnsiTheme="minorHAnsi"/>
          <w:snapToGrid w:val="0"/>
        </w:rPr>
        <w:t>HTML, CSS, PHP, A</w:t>
      </w:r>
      <w:r w:rsidR="000E0AB5" w:rsidRPr="00BB09DE">
        <w:rPr>
          <w:rFonts w:asciiTheme="minorHAnsi" w:hAnsiTheme="minorHAnsi"/>
          <w:snapToGrid w:val="0"/>
        </w:rPr>
        <w:t>pache</w:t>
      </w:r>
    </w:p>
    <w:p w:rsidR="00147BC7" w:rsidRDefault="00147BC7" w:rsidP="001013D9">
      <w:pPr>
        <w:pStyle w:val="Punktliste"/>
        <w:rPr>
          <w:rStyle w:val="Job"/>
          <w:rFonts w:asciiTheme="minorHAnsi" w:hAnsiTheme="minorHAnsi"/>
        </w:rPr>
      </w:pPr>
      <w:r w:rsidRPr="009972C5">
        <w:rPr>
          <w:rStyle w:val="Job"/>
          <w:rFonts w:asciiTheme="minorHAnsi" w:hAnsiTheme="minorHAnsi"/>
          <w:b/>
        </w:rPr>
        <w:t xml:space="preserve">Utviklingsverktøy: </w:t>
      </w:r>
      <w:r w:rsidR="001013D9" w:rsidRPr="009972C5">
        <w:rPr>
          <w:rStyle w:val="Job"/>
          <w:rFonts w:asciiTheme="minorHAnsi" w:hAnsiTheme="minorHAnsi"/>
        </w:rPr>
        <w:t>SVN</w:t>
      </w:r>
      <w:r w:rsidRPr="009972C5">
        <w:rPr>
          <w:rStyle w:val="Job"/>
          <w:rFonts w:asciiTheme="minorHAnsi" w:hAnsiTheme="minorHAnsi"/>
        </w:rPr>
        <w:t>, CVS, Git, GNU make</w:t>
      </w:r>
      <w:r w:rsidR="009972C5" w:rsidRPr="009972C5">
        <w:rPr>
          <w:rStyle w:val="Job"/>
          <w:rFonts w:asciiTheme="minorHAnsi" w:hAnsiTheme="minorHAnsi"/>
        </w:rPr>
        <w:t xml:space="preserve">, </w:t>
      </w:r>
      <w:r w:rsidR="009972C5">
        <w:rPr>
          <w:rStyle w:val="Job"/>
          <w:rFonts w:asciiTheme="minorHAnsi" w:hAnsiTheme="minorHAnsi"/>
        </w:rPr>
        <w:t xml:space="preserve">gcc, </w:t>
      </w:r>
      <w:r w:rsidRPr="009972C5">
        <w:rPr>
          <w:rStyle w:val="Job"/>
          <w:rFonts w:asciiTheme="minorHAnsi" w:hAnsiTheme="minorHAnsi"/>
        </w:rPr>
        <w:t xml:space="preserve">gdb, </w:t>
      </w:r>
      <w:r w:rsidR="001013D9" w:rsidRPr="009972C5">
        <w:rPr>
          <w:rStyle w:val="Job"/>
          <w:rFonts w:asciiTheme="minorHAnsi" w:hAnsiTheme="minorHAnsi"/>
        </w:rPr>
        <w:t>Eclipse, vi, Emacs</w:t>
      </w:r>
      <w:r w:rsidR="009972C5">
        <w:rPr>
          <w:rStyle w:val="Job"/>
          <w:rFonts w:asciiTheme="minorHAnsi" w:hAnsiTheme="minorHAnsi"/>
        </w:rPr>
        <w:t>. VTUNE.</w:t>
      </w:r>
    </w:p>
    <w:p w:rsidR="00E00CBB" w:rsidRDefault="00E00CBB" w:rsidP="001013D9">
      <w:pPr>
        <w:pStyle w:val="Punktliste"/>
        <w:rPr>
          <w:rFonts w:asciiTheme="minorHAnsi" w:hAnsiTheme="minorHAnsi"/>
        </w:rPr>
      </w:pPr>
      <w:r>
        <w:rPr>
          <w:rStyle w:val="Job"/>
          <w:rFonts w:asciiTheme="minorHAnsi" w:hAnsiTheme="minorHAnsi"/>
          <w:b/>
        </w:rPr>
        <w:t>Språk</w:t>
      </w:r>
    </w:p>
    <w:p w:rsidR="00E00CBB" w:rsidRDefault="00E00CBB" w:rsidP="00E00CBB">
      <w:pPr>
        <w:pStyle w:val="Punktliste"/>
        <w:ind w:left="964"/>
        <w:rPr>
          <w:rFonts w:asciiTheme="minorHAnsi" w:hAnsiTheme="minorHAnsi"/>
        </w:rPr>
      </w:pPr>
      <w:r>
        <w:rPr>
          <w:rFonts w:asciiTheme="minorHAnsi" w:hAnsiTheme="minorHAnsi"/>
        </w:rPr>
        <w:t>Norsk: Morsmål</w:t>
      </w:r>
    </w:p>
    <w:p w:rsidR="00E00CBB" w:rsidRDefault="00E00CBB" w:rsidP="00E00CBB">
      <w:pPr>
        <w:pStyle w:val="Punktliste"/>
        <w:ind w:left="964"/>
        <w:rPr>
          <w:rFonts w:asciiTheme="minorHAnsi" w:hAnsiTheme="minorHAnsi"/>
        </w:rPr>
      </w:pPr>
      <w:r>
        <w:rPr>
          <w:rFonts w:asciiTheme="minorHAnsi" w:hAnsiTheme="minorHAnsi"/>
        </w:rPr>
        <w:t>Engelsk: Flytende skriftlig og muntlig</w:t>
      </w:r>
    </w:p>
    <w:p w:rsidR="00E00CBB" w:rsidRPr="009972C5" w:rsidRDefault="00E00CBB" w:rsidP="00E00CBB">
      <w:pPr>
        <w:pStyle w:val="Punktliste"/>
        <w:ind w:left="964"/>
        <w:rPr>
          <w:rFonts w:asciiTheme="minorHAnsi" w:hAnsiTheme="minorHAnsi"/>
        </w:rPr>
      </w:pPr>
      <w:r>
        <w:rPr>
          <w:rFonts w:asciiTheme="minorHAnsi" w:hAnsiTheme="minorHAnsi"/>
        </w:rPr>
        <w:t>Portugisisk: Flytende muntlig</w:t>
      </w:r>
    </w:p>
    <w:sectPr w:rsidR="00E00CBB" w:rsidRPr="009972C5" w:rsidSect="000D06AA">
      <w:headerReference w:type="default" r:id="rId12"/>
      <w:footerReference w:type="default" r:id="rId13"/>
      <w:headerReference w:type="first" r:id="rId14"/>
      <w:footerReference w:type="first" r:id="rId15"/>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5C15" w:rsidRDefault="009B5C15">
      <w:r>
        <w:separator/>
      </w:r>
    </w:p>
  </w:endnote>
  <w:endnote w:type="continuationSeparator" w:id="0">
    <w:p w:rsidR="009B5C15" w:rsidRDefault="009B5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06AA" w:rsidRDefault="000D06AA"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0D06AA" w:rsidTr="007956B9">
      <w:trPr>
        <w:trHeight w:val="885"/>
      </w:trPr>
      <w:tc>
        <w:tcPr>
          <w:tcW w:w="2268"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0D06AA" w:rsidP="003768D7">
          <w:pPr>
            <w:pStyle w:val="Footer"/>
            <w:tabs>
              <w:tab w:val="left" w:pos="1305"/>
            </w:tabs>
            <w:rPr>
              <w:rFonts w:ascii="Calibri" w:hAnsi="Calibri" w:cs="Calibri"/>
              <w:sz w:val="16"/>
              <w:lang w:val="en-US"/>
            </w:rPr>
          </w:pPr>
          <w:r w:rsidRPr="00D85364">
            <w:rPr>
              <w:rFonts w:ascii="Calibri" w:hAnsi="Calibri" w:cs="Calibri"/>
              <w:sz w:val="16"/>
              <w:lang w:val="en-US"/>
            </w:rPr>
            <w:t>Conceptos</w:t>
          </w:r>
        </w:p>
        <w:p w:rsidR="000D06AA" w:rsidRPr="00D85364" w:rsidRDefault="000D06AA" w:rsidP="003768D7">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rsidR="000D06AA" w:rsidRPr="00D85364" w:rsidRDefault="000D06AA" w:rsidP="003768D7">
          <w:pPr>
            <w:pStyle w:val="Footer"/>
            <w:rPr>
              <w:rFonts w:ascii="Calibri" w:hAnsi="Calibri" w:cs="Calibri"/>
              <w:sz w:val="16"/>
              <w:lang w:val="en-US"/>
            </w:rPr>
          </w:pPr>
          <w:r w:rsidRPr="00D85364">
            <w:rPr>
              <w:rFonts w:ascii="Calibri" w:hAnsi="Calibri" w:cs="Calibri"/>
              <w:sz w:val="16"/>
              <w:lang w:val="en-US"/>
            </w:rPr>
            <w:t xml:space="preserve">N-1326 </w:t>
          </w:r>
          <w:proofErr w:type="spellStart"/>
          <w:r w:rsidRPr="00D85364">
            <w:rPr>
              <w:rFonts w:ascii="Calibri" w:hAnsi="Calibri" w:cs="Calibri"/>
              <w:sz w:val="16"/>
              <w:lang w:val="en-US"/>
            </w:rPr>
            <w:t>Lysaker</w:t>
          </w:r>
          <w:proofErr w:type="spellEnd"/>
        </w:p>
      </w:tc>
      <w:tc>
        <w:tcPr>
          <w:tcW w:w="3402"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0D06AA" w:rsidP="003768D7">
          <w:pPr>
            <w:pStyle w:val="Footer"/>
            <w:rPr>
              <w:rFonts w:ascii="Calibri" w:hAnsi="Calibri" w:cs="Calibri"/>
              <w:sz w:val="16"/>
              <w:lang w:val="en-US"/>
            </w:rPr>
          </w:pPr>
          <w:r w:rsidRPr="00D85364">
            <w:rPr>
              <w:rFonts w:ascii="Calibri" w:hAnsi="Calibri" w:cs="Calibri"/>
              <w:sz w:val="16"/>
              <w:lang w:val="en-US"/>
            </w:rPr>
            <w:t>Tel:     (+47) 67 10 48 30</w:t>
          </w:r>
        </w:p>
        <w:p w:rsidR="000D06AA" w:rsidRPr="00D85364" w:rsidRDefault="000D06AA" w:rsidP="003768D7">
          <w:pPr>
            <w:pStyle w:val="Footer"/>
            <w:rPr>
              <w:rFonts w:ascii="Calibri" w:hAnsi="Calibri" w:cs="Calibri"/>
              <w:sz w:val="16"/>
              <w:lang w:val="en-US"/>
            </w:rPr>
          </w:pPr>
          <w:r w:rsidRPr="00D85364">
            <w:rPr>
              <w:rFonts w:ascii="Calibri" w:hAnsi="Calibri" w:cs="Calibri"/>
              <w:sz w:val="16"/>
              <w:lang w:val="en-US"/>
            </w:rPr>
            <w:t>Fax:    (+47) 67 10 48 29</w:t>
          </w:r>
        </w:p>
        <w:p w:rsidR="000D06AA" w:rsidRPr="00D85364" w:rsidRDefault="000D06AA" w:rsidP="003768D7">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0D06AA" w:rsidP="003768D7">
          <w:pPr>
            <w:pStyle w:val="Footer"/>
            <w:rPr>
              <w:rFonts w:ascii="Calibri" w:hAnsi="Calibri" w:cs="Calibri"/>
              <w:sz w:val="16"/>
            </w:rPr>
          </w:pPr>
          <w:r w:rsidRPr="00D85364">
            <w:rPr>
              <w:rFonts w:ascii="Calibri" w:hAnsi="Calibri" w:cs="Calibri"/>
              <w:sz w:val="16"/>
            </w:rPr>
            <w:t>Org. nr:</w:t>
          </w:r>
        </w:p>
        <w:p w:rsidR="000D06AA" w:rsidRPr="00D85364" w:rsidRDefault="000D06AA" w:rsidP="003768D7">
          <w:pPr>
            <w:pStyle w:val="Footer"/>
            <w:rPr>
              <w:rFonts w:ascii="Calibri" w:hAnsi="Calibri" w:cs="Calibri"/>
              <w:sz w:val="16"/>
            </w:rPr>
          </w:pPr>
          <w:r w:rsidRPr="00D85364">
            <w:rPr>
              <w:rFonts w:ascii="Calibri" w:hAnsi="Calibri" w:cs="Calibri"/>
              <w:sz w:val="16"/>
            </w:rPr>
            <w:t>976 005 805MVA</w:t>
          </w:r>
        </w:p>
        <w:p w:rsidR="000D06AA" w:rsidRPr="00D85364" w:rsidRDefault="000D06AA"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870951">
            <w:rPr>
              <w:rFonts w:ascii="Calibri" w:hAnsi="Calibri" w:cs="Calibri"/>
              <w:b/>
              <w:bCs/>
              <w:noProof/>
              <w:sz w:val="16"/>
              <w:szCs w:val="16"/>
            </w:rPr>
            <w:t>2</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870951">
            <w:rPr>
              <w:rFonts w:ascii="Calibri" w:hAnsi="Calibri" w:cs="Calibri"/>
              <w:b/>
              <w:bCs/>
              <w:noProof/>
              <w:sz w:val="16"/>
              <w:szCs w:val="16"/>
            </w:rPr>
            <w:t>5</w:t>
          </w:r>
          <w:r w:rsidRPr="00D85364">
            <w:rPr>
              <w:rFonts w:ascii="Calibri" w:hAnsi="Calibri" w:cs="Calibri"/>
              <w:b/>
              <w:bCs/>
              <w:sz w:val="16"/>
              <w:szCs w:val="16"/>
            </w:rPr>
            <w:fldChar w:fldCharType="end"/>
          </w:r>
        </w:p>
      </w:tc>
    </w:tr>
  </w:tbl>
  <w:p w:rsidR="00B8484F" w:rsidRPr="00D85364" w:rsidRDefault="006701B8" w:rsidP="006701B8">
    <w:pPr>
      <w:pStyle w:val="Footer"/>
      <w:jc w:val="center"/>
      <w:rPr>
        <w:rFonts w:ascii="Calibri" w:hAnsi="Calibri" w:cs="Calibri"/>
        <w:sz w:val="16"/>
        <w:szCs w:val="16"/>
      </w:rPr>
    </w:pPr>
    <w:r>
      <w:rPr>
        <w:sz w:val="16"/>
        <w:szCs w:val="16"/>
      </w:rPr>
      <w:tab/>
    </w:r>
    <w:r>
      <w:rPr>
        <w:sz w:val="16"/>
        <w:szCs w:val="16"/>
      </w:rPr>
      <w:tab/>
    </w:r>
  </w:p>
  <w:p w:rsidR="00181730" w:rsidRPr="00103A46" w:rsidRDefault="001817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1B8" w:rsidRDefault="006701B8"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6701B8" w:rsidTr="00D85364">
      <w:trPr>
        <w:trHeight w:val="885"/>
      </w:trPr>
      <w:tc>
        <w:tcPr>
          <w:tcW w:w="2268"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rsidR="006701B8" w:rsidRPr="00D85364" w:rsidRDefault="006701B8" w:rsidP="00D85364">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 xml:space="preserve">N-1326 </w:t>
          </w:r>
          <w:proofErr w:type="spellStart"/>
          <w:r w:rsidRPr="00D85364">
            <w:rPr>
              <w:rFonts w:ascii="Calibri" w:hAnsi="Calibri" w:cs="Calibri"/>
              <w:sz w:val="16"/>
              <w:lang w:val="en-US"/>
            </w:rPr>
            <w:t>Lysaker</w:t>
          </w:r>
          <w:proofErr w:type="spellEnd"/>
        </w:p>
      </w:tc>
      <w:tc>
        <w:tcPr>
          <w:tcW w:w="3402"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Tel:     (+47) 67 10 48 30</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Fax:    (+47) 67 10 48 29</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rPr>
          </w:pPr>
          <w:r w:rsidRPr="00D85364">
            <w:rPr>
              <w:rFonts w:ascii="Calibri" w:hAnsi="Calibri" w:cs="Calibri"/>
              <w:sz w:val="16"/>
            </w:rPr>
            <w:t>Org. nr:</w:t>
          </w:r>
        </w:p>
        <w:p w:rsidR="006701B8" w:rsidRPr="00D85364" w:rsidRDefault="006701B8" w:rsidP="00D85364">
          <w:pPr>
            <w:pStyle w:val="Footer"/>
            <w:rPr>
              <w:rFonts w:ascii="Calibri" w:hAnsi="Calibri" w:cs="Calibri"/>
              <w:sz w:val="16"/>
            </w:rPr>
          </w:pPr>
          <w:r w:rsidRPr="00D85364">
            <w:rPr>
              <w:rFonts w:ascii="Calibri" w:hAnsi="Calibri" w:cs="Calibri"/>
              <w:sz w:val="16"/>
            </w:rPr>
            <w:t>976 005 805MVA</w:t>
          </w:r>
        </w:p>
        <w:p w:rsidR="006701B8" w:rsidRPr="00D85364" w:rsidRDefault="006701B8"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0D06AA">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FD261F">
            <w:rPr>
              <w:rFonts w:ascii="Calibri" w:hAnsi="Calibri" w:cs="Calibri"/>
              <w:b/>
              <w:bCs/>
              <w:noProof/>
              <w:sz w:val="16"/>
              <w:szCs w:val="16"/>
            </w:rPr>
            <w:t>5</w:t>
          </w:r>
          <w:r w:rsidRPr="00D85364">
            <w:rPr>
              <w:rFonts w:ascii="Calibri" w:hAnsi="Calibri" w:cs="Calibri"/>
              <w:b/>
              <w:bCs/>
              <w:sz w:val="16"/>
              <w:szCs w:val="16"/>
            </w:rPr>
            <w:fldChar w:fldCharType="end"/>
          </w:r>
        </w:p>
      </w:tc>
    </w:tr>
  </w:tbl>
  <w:p w:rsidR="006701B8" w:rsidRDefault="006701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5C15" w:rsidRDefault="009B5C15">
      <w:r>
        <w:separator/>
      </w:r>
    </w:p>
  </w:footnote>
  <w:footnote w:type="continuationSeparator" w:id="0">
    <w:p w:rsidR="009B5C15" w:rsidRDefault="009B5C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1730" w:rsidRDefault="001C0C96" w:rsidP="007956B9">
    <w:pPr>
      <w:pStyle w:val="Header"/>
      <w:tabs>
        <w:tab w:val="clear" w:pos="4153"/>
        <w:tab w:val="clear" w:pos="8306"/>
        <w:tab w:val="center" w:pos="4253"/>
        <w:tab w:val="right" w:pos="8505"/>
      </w:tabs>
      <w:jc w:val="center"/>
      <w:rPr>
        <w:rFonts w:ascii="Ecsoft" w:hAnsi="Ecsoft"/>
        <w:sz w:val="48"/>
      </w:rPr>
    </w:pPr>
    <w:r>
      <w:rPr>
        <w:noProof/>
        <w:color w:val="000080"/>
        <w:lang w:eastAsia="nb-NO"/>
      </w:rPr>
      <w:drawing>
        <wp:inline distT="0" distB="0" distL="0" distR="0" wp14:anchorId="20BCF43F" wp14:editId="0BF2CAD7">
          <wp:extent cx="2390775" cy="438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rsidR="00181730" w:rsidRPr="00D85364" w:rsidRDefault="007956B9"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r>
    <w:r w:rsidR="00181730" w:rsidRPr="00D85364">
      <w:rPr>
        <w:rFonts w:ascii="Calibri" w:hAnsi="Calibri" w:cs="Calibri"/>
        <w:sz w:val="48"/>
      </w:rPr>
      <w:t xml:space="preserve">Konsulentprofil – </w:t>
    </w:r>
    <w:r w:rsidR="00467496">
      <w:rPr>
        <w:rFonts w:ascii="Calibri" w:hAnsi="Calibri" w:cs="Calibri"/>
        <w:sz w:val="48"/>
      </w:rPr>
      <w:t>Per Thomas Hille</w:t>
    </w:r>
  </w:p>
  <w:p w:rsidR="00181730" w:rsidRPr="003F1D11" w:rsidRDefault="001C0C96">
    <w:pPr>
      <w:pStyle w:val="Header"/>
      <w:rPr>
        <w:sz w:val="32"/>
        <w:szCs w:val="32"/>
        <w:lang w:eastAsia="nb-NO"/>
      </w:rPr>
    </w:pPr>
    <w:r>
      <w:rPr>
        <w:noProof/>
        <w:sz w:val="32"/>
        <w:szCs w:val="32"/>
        <w:lang w:eastAsia="nb-NO"/>
      </w:rPr>
      <mc:AlternateContent>
        <mc:Choice Requires="wps">
          <w:drawing>
            <wp:anchor distT="0" distB="0" distL="114300" distR="114300" simplePos="0" relativeHeight="251657216" behindDoc="0" locked="0" layoutInCell="0" allowOverlap="1" wp14:anchorId="2BF12442" wp14:editId="5D08D09E">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1B8" w:rsidRDefault="001C0C96" w:rsidP="006701B8">
    <w:pPr>
      <w:pStyle w:val="Header"/>
      <w:jc w:val="center"/>
      <w:rPr>
        <w:rFonts w:ascii="Ecsoft" w:hAnsi="Ecsoft"/>
        <w:sz w:val="48"/>
      </w:rPr>
    </w:pPr>
    <w:r>
      <w:rPr>
        <w:noProof/>
        <w:color w:val="000080"/>
        <w:lang w:eastAsia="nb-NO"/>
      </w:rPr>
      <w:drawing>
        <wp:inline distT="0" distB="0" distL="0" distR="0" wp14:anchorId="310FDDA2" wp14:editId="48B65037">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rsidR="006701B8" w:rsidRPr="006701B8" w:rsidRDefault="006701B8"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rsidR="006701B8" w:rsidRPr="006701B8" w:rsidRDefault="001C0C96">
    <w:pPr>
      <w:pStyle w:val="Header"/>
      <w:rPr>
        <w:sz w:val="32"/>
        <w:szCs w:val="32"/>
        <w:lang w:eastAsia="nb-NO"/>
      </w:rPr>
    </w:pPr>
    <w:r>
      <w:rPr>
        <w:noProof/>
        <w:sz w:val="32"/>
        <w:szCs w:val="32"/>
        <w:lang w:eastAsia="nb-NO"/>
      </w:rPr>
      <mc:AlternateContent>
        <mc:Choice Requires="wps">
          <w:drawing>
            <wp:anchor distT="0" distB="0" distL="114300" distR="114300" simplePos="0" relativeHeight="251658240" behindDoc="0" locked="0" layoutInCell="0" allowOverlap="1" wp14:anchorId="153028F2" wp14:editId="739F9305">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2">
    <w:nsid w:val="6E533974"/>
    <w:multiLevelType w:val="singleLevel"/>
    <w:tmpl w:val="F214ACD8"/>
    <w:lvl w:ilvl="0">
      <w:start w:val="1"/>
      <w:numFmt w:val="bullet"/>
      <w:pStyle w:val="Punktliste"/>
      <w:lvlText w:val=""/>
      <w:lvlJc w:val="left"/>
      <w:pPr>
        <w:ind w:left="360" w:hanging="360"/>
      </w:pPr>
      <w:rPr>
        <w:rFonts w:ascii="Wingdings" w:hAnsi="Wingdings" w:hint="default"/>
      </w:rPr>
    </w:lvl>
  </w:abstractNum>
  <w:num w:numId="1">
    <w:abstractNumId w:val="3"/>
  </w:num>
  <w:num w:numId="2">
    <w:abstractNumId w:val="12"/>
  </w:num>
  <w:num w:numId="3">
    <w:abstractNumId w:val="2"/>
  </w:num>
  <w:num w:numId="4">
    <w:abstractNumId w:val="8"/>
  </w:num>
  <w:num w:numId="5">
    <w:abstractNumId w:val="1"/>
  </w:num>
  <w:num w:numId="6">
    <w:abstractNumId w:val="0"/>
  </w:num>
  <w:num w:numId="7">
    <w:abstractNumId w:val="4"/>
  </w:num>
  <w:num w:numId="8">
    <w:abstractNumId w:val="10"/>
  </w:num>
  <w:num w:numId="9">
    <w:abstractNumId w:val="6"/>
  </w:num>
  <w:num w:numId="10">
    <w:abstractNumId w:val="7"/>
  </w:num>
  <w:num w:numId="11">
    <w:abstractNumId w:val="5"/>
  </w:num>
  <w:num w:numId="12">
    <w:abstractNumId w:val="9"/>
  </w:num>
  <w:num w:numId="13">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FE4"/>
    <w:rsid w:val="00003124"/>
    <w:rsid w:val="00014313"/>
    <w:rsid w:val="0002294D"/>
    <w:rsid w:val="00040614"/>
    <w:rsid w:val="00042E8C"/>
    <w:rsid w:val="000445FF"/>
    <w:rsid w:val="00045075"/>
    <w:rsid w:val="000478EA"/>
    <w:rsid w:val="000479F6"/>
    <w:rsid w:val="0005338F"/>
    <w:rsid w:val="0005503C"/>
    <w:rsid w:val="000704F9"/>
    <w:rsid w:val="000728B5"/>
    <w:rsid w:val="0007339C"/>
    <w:rsid w:val="00080172"/>
    <w:rsid w:val="000869BE"/>
    <w:rsid w:val="0009180A"/>
    <w:rsid w:val="000A00A7"/>
    <w:rsid w:val="000B037A"/>
    <w:rsid w:val="000B194A"/>
    <w:rsid w:val="000B6C25"/>
    <w:rsid w:val="000B794E"/>
    <w:rsid w:val="000C7943"/>
    <w:rsid w:val="000D06AA"/>
    <w:rsid w:val="000D155D"/>
    <w:rsid w:val="000D2022"/>
    <w:rsid w:val="000D6454"/>
    <w:rsid w:val="000D6550"/>
    <w:rsid w:val="000D74FC"/>
    <w:rsid w:val="000D7B95"/>
    <w:rsid w:val="000E0AB5"/>
    <w:rsid w:val="000E0FE5"/>
    <w:rsid w:val="000E7939"/>
    <w:rsid w:val="000F769B"/>
    <w:rsid w:val="001013D9"/>
    <w:rsid w:val="001021FE"/>
    <w:rsid w:val="00103A46"/>
    <w:rsid w:val="00105CB1"/>
    <w:rsid w:val="00116F62"/>
    <w:rsid w:val="001173A8"/>
    <w:rsid w:val="001268CB"/>
    <w:rsid w:val="00126F2A"/>
    <w:rsid w:val="00131609"/>
    <w:rsid w:val="00133FF4"/>
    <w:rsid w:val="00134FC3"/>
    <w:rsid w:val="00147BC7"/>
    <w:rsid w:val="00150CF1"/>
    <w:rsid w:val="001517C4"/>
    <w:rsid w:val="00163487"/>
    <w:rsid w:val="00167B95"/>
    <w:rsid w:val="00167D8B"/>
    <w:rsid w:val="00173767"/>
    <w:rsid w:val="001738D0"/>
    <w:rsid w:val="00174995"/>
    <w:rsid w:val="00181730"/>
    <w:rsid w:val="001852E4"/>
    <w:rsid w:val="001A102F"/>
    <w:rsid w:val="001A23EC"/>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3EA3"/>
    <w:rsid w:val="001E2B93"/>
    <w:rsid w:val="001F2641"/>
    <w:rsid w:val="001F39D8"/>
    <w:rsid w:val="001F3FBD"/>
    <w:rsid w:val="002026FC"/>
    <w:rsid w:val="00205E31"/>
    <w:rsid w:val="00206D95"/>
    <w:rsid w:val="00207880"/>
    <w:rsid w:val="00213734"/>
    <w:rsid w:val="00227E93"/>
    <w:rsid w:val="002311C0"/>
    <w:rsid w:val="00235686"/>
    <w:rsid w:val="0023642E"/>
    <w:rsid w:val="0023757A"/>
    <w:rsid w:val="00253589"/>
    <w:rsid w:val="00255AC7"/>
    <w:rsid w:val="002754F1"/>
    <w:rsid w:val="00277591"/>
    <w:rsid w:val="00277B59"/>
    <w:rsid w:val="00297730"/>
    <w:rsid w:val="002A45FA"/>
    <w:rsid w:val="002A498A"/>
    <w:rsid w:val="002A5200"/>
    <w:rsid w:val="002B0FF1"/>
    <w:rsid w:val="002B24F7"/>
    <w:rsid w:val="002B3190"/>
    <w:rsid w:val="002B788F"/>
    <w:rsid w:val="002C0BF5"/>
    <w:rsid w:val="002C0BFD"/>
    <w:rsid w:val="002C43C9"/>
    <w:rsid w:val="002D3B52"/>
    <w:rsid w:val="002D5B3A"/>
    <w:rsid w:val="002D70E4"/>
    <w:rsid w:val="002F3A49"/>
    <w:rsid w:val="002F6B47"/>
    <w:rsid w:val="002F6D2D"/>
    <w:rsid w:val="002F7922"/>
    <w:rsid w:val="003028D0"/>
    <w:rsid w:val="00302B8D"/>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2349"/>
    <w:rsid w:val="00342B33"/>
    <w:rsid w:val="0035505E"/>
    <w:rsid w:val="003569D8"/>
    <w:rsid w:val="00361530"/>
    <w:rsid w:val="003624E2"/>
    <w:rsid w:val="003631D3"/>
    <w:rsid w:val="00363341"/>
    <w:rsid w:val="0036505A"/>
    <w:rsid w:val="00371DB8"/>
    <w:rsid w:val="00371F9F"/>
    <w:rsid w:val="00372362"/>
    <w:rsid w:val="003727B1"/>
    <w:rsid w:val="003768D7"/>
    <w:rsid w:val="00382582"/>
    <w:rsid w:val="00383987"/>
    <w:rsid w:val="00384157"/>
    <w:rsid w:val="00387CDC"/>
    <w:rsid w:val="00387F87"/>
    <w:rsid w:val="003904C0"/>
    <w:rsid w:val="003A030E"/>
    <w:rsid w:val="003A05C0"/>
    <w:rsid w:val="003A13DE"/>
    <w:rsid w:val="003B02B3"/>
    <w:rsid w:val="003C0A51"/>
    <w:rsid w:val="003C29D7"/>
    <w:rsid w:val="003C67B4"/>
    <w:rsid w:val="003C75CD"/>
    <w:rsid w:val="003C79FF"/>
    <w:rsid w:val="003D1272"/>
    <w:rsid w:val="003D6507"/>
    <w:rsid w:val="003D6D4A"/>
    <w:rsid w:val="003D7AAC"/>
    <w:rsid w:val="003E0B6A"/>
    <w:rsid w:val="003E649E"/>
    <w:rsid w:val="003E6FCE"/>
    <w:rsid w:val="003F1D11"/>
    <w:rsid w:val="00401B84"/>
    <w:rsid w:val="00406DF7"/>
    <w:rsid w:val="00413E44"/>
    <w:rsid w:val="004148EC"/>
    <w:rsid w:val="00417C6A"/>
    <w:rsid w:val="00417FDE"/>
    <w:rsid w:val="00421067"/>
    <w:rsid w:val="00423162"/>
    <w:rsid w:val="0042436E"/>
    <w:rsid w:val="00426D84"/>
    <w:rsid w:val="00430531"/>
    <w:rsid w:val="0043579D"/>
    <w:rsid w:val="0043789E"/>
    <w:rsid w:val="00442A42"/>
    <w:rsid w:val="00454871"/>
    <w:rsid w:val="00467496"/>
    <w:rsid w:val="00470AE4"/>
    <w:rsid w:val="0047275E"/>
    <w:rsid w:val="0047539C"/>
    <w:rsid w:val="0048434F"/>
    <w:rsid w:val="00484C9C"/>
    <w:rsid w:val="004914FF"/>
    <w:rsid w:val="00492602"/>
    <w:rsid w:val="00495030"/>
    <w:rsid w:val="0049602C"/>
    <w:rsid w:val="004A51B9"/>
    <w:rsid w:val="004A5593"/>
    <w:rsid w:val="004A7D94"/>
    <w:rsid w:val="004B3377"/>
    <w:rsid w:val="004B6689"/>
    <w:rsid w:val="004C1C3E"/>
    <w:rsid w:val="004C59A2"/>
    <w:rsid w:val="004F3DC4"/>
    <w:rsid w:val="004F747F"/>
    <w:rsid w:val="00500829"/>
    <w:rsid w:val="00500DED"/>
    <w:rsid w:val="00501AB2"/>
    <w:rsid w:val="005043C4"/>
    <w:rsid w:val="00507846"/>
    <w:rsid w:val="00513DF1"/>
    <w:rsid w:val="00515E18"/>
    <w:rsid w:val="00516986"/>
    <w:rsid w:val="00521EA4"/>
    <w:rsid w:val="00524F6F"/>
    <w:rsid w:val="00533240"/>
    <w:rsid w:val="00540FF6"/>
    <w:rsid w:val="005452C4"/>
    <w:rsid w:val="00545A3C"/>
    <w:rsid w:val="00551AD6"/>
    <w:rsid w:val="00553DF9"/>
    <w:rsid w:val="0056407B"/>
    <w:rsid w:val="005651CD"/>
    <w:rsid w:val="00571CE9"/>
    <w:rsid w:val="00573259"/>
    <w:rsid w:val="00581F3F"/>
    <w:rsid w:val="0058274F"/>
    <w:rsid w:val="00587EB7"/>
    <w:rsid w:val="0059212E"/>
    <w:rsid w:val="005960CA"/>
    <w:rsid w:val="005A36A6"/>
    <w:rsid w:val="005A6334"/>
    <w:rsid w:val="005B023C"/>
    <w:rsid w:val="005B2709"/>
    <w:rsid w:val="005B2F08"/>
    <w:rsid w:val="005C1E23"/>
    <w:rsid w:val="005C4AC8"/>
    <w:rsid w:val="005C6DFF"/>
    <w:rsid w:val="005D2972"/>
    <w:rsid w:val="005D2C90"/>
    <w:rsid w:val="005D4014"/>
    <w:rsid w:val="005D4533"/>
    <w:rsid w:val="005D46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FA6"/>
    <w:rsid w:val="00650B64"/>
    <w:rsid w:val="00650F62"/>
    <w:rsid w:val="00652AAC"/>
    <w:rsid w:val="00654520"/>
    <w:rsid w:val="00656F7D"/>
    <w:rsid w:val="00667230"/>
    <w:rsid w:val="00667C03"/>
    <w:rsid w:val="006701B8"/>
    <w:rsid w:val="00673432"/>
    <w:rsid w:val="006757DA"/>
    <w:rsid w:val="00695052"/>
    <w:rsid w:val="00697F60"/>
    <w:rsid w:val="006A290F"/>
    <w:rsid w:val="006B3380"/>
    <w:rsid w:val="006B4090"/>
    <w:rsid w:val="006C025A"/>
    <w:rsid w:val="006D7B57"/>
    <w:rsid w:val="006E1596"/>
    <w:rsid w:val="006E3385"/>
    <w:rsid w:val="006F012D"/>
    <w:rsid w:val="006F53F7"/>
    <w:rsid w:val="006F5954"/>
    <w:rsid w:val="006F5D14"/>
    <w:rsid w:val="00700085"/>
    <w:rsid w:val="0070009F"/>
    <w:rsid w:val="00703BB6"/>
    <w:rsid w:val="00720F7E"/>
    <w:rsid w:val="00725095"/>
    <w:rsid w:val="00726B1E"/>
    <w:rsid w:val="007344F2"/>
    <w:rsid w:val="0073770F"/>
    <w:rsid w:val="00744BC2"/>
    <w:rsid w:val="007470A5"/>
    <w:rsid w:val="007548DE"/>
    <w:rsid w:val="0075536C"/>
    <w:rsid w:val="00765E8F"/>
    <w:rsid w:val="00767A3E"/>
    <w:rsid w:val="007748BA"/>
    <w:rsid w:val="0077771D"/>
    <w:rsid w:val="00780C8A"/>
    <w:rsid w:val="00785DFC"/>
    <w:rsid w:val="007956B9"/>
    <w:rsid w:val="007971A0"/>
    <w:rsid w:val="007B2EF6"/>
    <w:rsid w:val="007B681E"/>
    <w:rsid w:val="007C302B"/>
    <w:rsid w:val="007C4FD8"/>
    <w:rsid w:val="007D0EF0"/>
    <w:rsid w:val="007D4415"/>
    <w:rsid w:val="007E1C86"/>
    <w:rsid w:val="007E5771"/>
    <w:rsid w:val="007E5FE4"/>
    <w:rsid w:val="00807750"/>
    <w:rsid w:val="008124D0"/>
    <w:rsid w:val="00814963"/>
    <w:rsid w:val="008205B0"/>
    <w:rsid w:val="008228B7"/>
    <w:rsid w:val="00823E9A"/>
    <w:rsid w:val="00825B8F"/>
    <w:rsid w:val="00830C63"/>
    <w:rsid w:val="00831E21"/>
    <w:rsid w:val="00833BA2"/>
    <w:rsid w:val="008401FF"/>
    <w:rsid w:val="0084438B"/>
    <w:rsid w:val="00852AD0"/>
    <w:rsid w:val="008552D9"/>
    <w:rsid w:val="00864311"/>
    <w:rsid w:val="00864B8B"/>
    <w:rsid w:val="00864DEF"/>
    <w:rsid w:val="00870951"/>
    <w:rsid w:val="008849AB"/>
    <w:rsid w:val="0088758B"/>
    <w:rsid w:val="0089597F"/>
    <w:rsid w:val="00895B39"/>
    <w:rsid w:val="008A2AD3"/>
    <w:rsid w:val="008B1679"/>
    <w:rsid w:val="008B2B7C"/>
    <w:rsid w:val="008B3E78"/>
    <w:rsid w:val="008B3EA2"/>
    <w:rsid w:val="008C33B3"/>
    <w:rsid w:val="008C3F76"/>
    <w:rsid w:val="008C5FB3"/>
    <w:rsid w:val="008D114C"/>
    <w:rsid w:val="008D29C7"/>
    <w:rsid w:val="008E06C9"/>
    <w:rsid w:val="008E342D"/>
    <w:rsid w:val="008E5C5B"/>
    <w:rsid w:val="008E7783"/>
    <w:rsid w:val="008F4D93"/>
    <w:rsid w:val="008F555D"/>
    <w:rsid w:val="00906713"/>
    <w:rsid w:val="00907566"/>
    <w:rsid w:val="0091151C"/>
    <w:rsid w:val="00932FA9"/>
    <w:rsid w:val="00933ACA"/>
    <w:rsid w:val="00940B33"/>
    <w:rsid w:val="00943477"/>
    <w:rsid w:val="00946E35"/>
    <w:rsid w:val="00950EB8"/>
    <w:rsid w:val="009542EB"/>
    <w:rsid w:val="00960EC1"/>
    <w:rsid w:val="009652E2"/>
    <w:rsid w:val="00972D4C"/>
    <w:rsid w:val="00983F23"/>
    <w:rsid w:val="00984F5A"/>
    <w:rsid w:val="00994D34"/>
    <w:rsid w:val="009972C5"/>
    <w:rsid w:val="009A225F"/>
    <w:rsid w:val="009A25F5"/>
    <w:rsid w:val="009A2F67"/>
    <w:rsid w:val="009A486C"/>
    <w:rsid w:val="009A55AA"/>
    <w:rsid w:val="009A5B54"/>
    <w:rsid w:val="009A68A4"/>
    <w:rsid w:val="009A78F8"/>
    <w:rsid w:val="009B1862"/>
    <w:rsid w:val="009B2978"/>
    <w:rsid w:val="009B5C15"/>
    <w:rsid w:val="009D26A7"/>
    <w:rsid w:val="009E46E4"/>
    <w:rsid w:val="009E638C"/>
    <w:rsid w:val="009F3BE9"/>
    <w:rsid w:val="009F3D6D"/>
    <w:rsid w:val="009F494C"/>
    <w:rsid w:val="009F6DBF"/>
    <w:rsid w:val="00A06EDF"/>
    <w:rsid w:val="00A1137B"/>
    <w:rsid w:val="00A20C74"/>
    <w:rsid w:val="00A215D7"/>
    <w:rsid w:val="00A218A1"/>
    <w:rsid w:val="00A2692D"/>
    <w:rsid w:val="00A26944"/>
    <w:rsid w:val="00A32F49"/>
    <w:rsid w:val="00A349ED"/>
    <w:rsid w:val="00A354E0"/>
    <w:rsid w:val="00A54A1A"/>
    <w:rsid w:val="00A556EC"/>
    <w:rsid w:val="00A56C47"/>
    <w:rsid w:val="00A62E85"/>
    <w:rsid w:val="00A64999"/>
    <w:rsid w:val="00A6638A"/>
    <w:rsid w:val="00A808CF"/>
    <w:rsid w:val="00A81DDB"/>
    <w:rsid w:val="00A852FD"/>
    <w:rsid w:val="00AA33AA"/>
    <w:rsid w:val="00AB16AA"/>
    <w:rsid w:val="00AB31A8"/>
    <w:rsid w:val="00AB4AC9"/>
    <w:rsid w:val="00AB6C36"/>
    <w:rsid w:val="00AC151E"/>
    <w:rsid w:val="00AC3663"/>
    <w:rsid w:val="00AC7D98"/>
    <w:rsid w:val="00AD5AD2"/>
    <w:rsid w:val="00AF0FE4"/>
    <w:rsid w:val="00AF1580"/>
    <w:rsid w:val="00AF214B"/>
    <w:rsid w:val="00AF531A"/>
    <w:rsid w:val="00AF56DC"/>
    <w:rsid w:val="00AF6E78"/>
    <w:rsid w:val="00AF763F"/>
    <w:rsid w:val="00B13FE5"/>
    <w:rsid w:val="00B17F57"/>
    <w:rsid w:val="00B21835"/>
    <w:rsid w:val="00B2479B"/>
    <w:rsid w:val="00B26040"/>
    <w:rsid w:val="00B30D2C"/>
    <w:rsid w:val="00B335BA"/>
    <w:rsid w:val="00B45CBA"/>
    <w:rsid w:val="00B54602"/>
    <w:rsid w:val="00B546C2"/>
    <w:rsid w:val="00B557E5"/>
    <w:rsid w:val="00B60E57"/>
    <w:rsid w:val="00B6176F"/>
    <w:rsid w:val="00B64EA5"/>
    <w:rsid w:val="00B810A8"/>
    <w:rsid w:val="00B8484F"/>
    <w:rsid w:val="00B9047B"/>
    <w:rsid w:val="00B97E4B"/>
    <w:rsid w:val="00BA6A95"/>
    <w:rsid w:val="00BA7692"/>
    <w:rsid w:val="00BA76E8"/>
    <w:rsid w:val="00BB09DE"/>
    <w:rsid w:val="00BB4532"/>
    <w:rsid w:val="00BC3436"/>
    <w:rsid w:val="00BC5058"/>
    <w:rsid w:val="00BC768C"/>
    <w:rsid w:val="00BC7F87"/>
    <w:rsid w:val="00BD3598"/>
    <w:rsid w:val="00BD706D"/>
    <w:rsid w:val="00BD7116"/>
    <w:rsid w:val="00BE0BF1"/>
    <w:rsid w:val="00BF128B"/>
    <w:rsid w:val="00BF5A60"/>
    <w:rsid w:val="00BF71A5"/>
    <w:rsid w:val="00C01B87"/>
    <w:rsid w:val="00C073D0"/>
    <w:rsid w:val="00C07C3C"/>
    <w:rsid w:val="00C10268"/>
    <w:rsid w:val="00C115C4"/>
    <w:rsid w:val="00C200FB"/>
    <w:rsid w:val="00C21BFA"/>
    <w:rsid w:val="00C21F06"/>
    <w:rsid w:val="00C224DF"/>
    <w:rsid w:val="00C242A5"/>
    <w:rsid w:val="00C37D5B"/>
    <w:rsid w:val="00C43D80"/>
    <w:rsid w:val="00C45D1D"/>
    <w:rsid w:val="00C46A2B"/>
    <w:rsid w:val="00C47253"/>
    <w:rsid w:val="00C566FB"/>
    <w:rsid w:val="00C72504"/>
    <w:rsid w:val="00C74D9D"/>
    <w:rsid w:val="00C74ED0"/>
    <w:rsid w:val="00C924FE"/>
    <w:rsid w:val="00C94FFC"/>
    <w:rsid w:val="00CA05B9"/>
    <w:rsid w:val="00CB067D"/>
    <w:rsid w:val="00CB08CA"/>
    <w:rsid w:val="00CB16A5"/>
    <w:rsid w:val="00CB28BB"/>
    <w:rsid w:val="00CB45A1"/>
    <w:rsid w:val="00CD2549"/>
    <w:rsid w:val="00CD547F"/>
    <w:rsid w:val="00CD7F8B"/>
    <w:rsid w:val="00CE4B1E"/>
    <w:rsid w:val="00D05557"/>
    <w:rsid w:val="00D070AD"/>
    <w:rsid w:val="00D10965"/>
    <w:rsid w:val="00D17B03"/>
    <w:rsid w:val="00D246AE"/>
    <w:rsid w:val="00D25599"/>
    <w:rsid w:val="00D268F0"/>
    <w:rsid w:val="00D4233E"/>
    <w:rsid w:val="00D42479"/>
    <w:rsid w:val="00D47C34"/>
    <w:rsid w:val="00D50736"/>
    <w:rsid w:val="00D56107"/>
    <w:rsid w:val="00D658A3"/>
    <w:rsid w:val="00D66656"/>
    <w:rsid w:val="00D70D2C"/>
    <w:rsid w:val="00D85364"/>
    <w:rsid w:val="00D863F1"/>
    <w:rsid w:val="00D86899"/>
    <w:rsid w:val="00D9068D"/>
    <w:rsid w:val="00D91878"/>
    <w:rsid w:val="00D96C9A"/>
    <w:rsid w:val="00D96CC9"/>
    <w:rsid w:val="00DA362D"/>
    <w:rsid w:val="00DA468D"/>
    <w:rsid w:val="00DA4F88"/>
    <w:rsid w:val="00DB0163"/>
    <w:rsid w:val="00DC0C76"/>
    <w:rsid w:val="00DC3C73"/>
    <w:rsid w:val="00DD169C"/>
    <w:rsid w:val="00DE03D2"/>
    <w:rsid w:val="00DF2C04"/>
    <w:rsid w:val="00DF4FA2"/>
    <w:rsid w:val="00E005A3"/>
    <w:rsid w:val="00E00CBB"/>
    <w:rsid w:val="00E00D1F"/>
    <w:rsid w:val="00E01BAE"/>
    <w:rsid w:val="00E05E8D"/>
    <w:rsid w:val="00E1020B"/>
    <w:rsid w:val="00E155D7"/>
    <w:rsid w:val="00E16DF7"/>
    <w:rsid w:val="00E211EF"/>
    <w:rsid w:val="00E21B82"/>
    <w:rsid w:val="00E25026"/>
    <w:rsid w:val="00E27B10"/>
    <w:rsid w:val="00E323E3"/>
    <w:rsid w:val="00E36484"/>
    <w:rsid w:val="00E568E9"/>
    <w:rsid w:val="00E657FC"/>
    <w:rsid w:val="00E710C9"/>
    <w:rsid w:val="00E72350"/>
    <w:rsid w:val="00E73E23"/>
    <w:rsid w:val="00E81DAF"/>
    <w:rsid w:val="00EA0CE4"/>
    <w:rsid w:val="00EA125C"/>
    <w:rsid w:val="00EA15CC"/>
    <w:rsid w:val="00EA2928"/>
    <w:rsid w:val="00EA42E4"/>
    <w:rsid w:val="00EB0C68"/>
    <w:rsid w:val="00EB2CCD"/>
    <w:rsid w:val="00EC7516"/>
    <w:rsid w:val="00EC7542"/>
    <w:rsid w:val="00ED7C9E"/>
    <w:rsid w:val="00EE4D45"/>
    <w:rsid w:val="00EF2870"/>
    <w:rsid w:val="00EF4EBB"/>
    <w:rsid w:val="00EF510D"/>
    <w:rsid w:val="00EF561E"/>
    <w:rsid w:val="00EF6506"/>
    <w:rsid w:val="00F006D2"/>
    <w:rsid w:val="00F159F1"/>
    <w:rsid w:val="00F310AD"/>
    <w:rsid w:val="00F3331E"/>
    <w:rsid w:val="00F34F52"/>
    <w:rsid w:val="00F416A2"/>
    <w:rsid w:val="00F41C38"/>
    <w:rsid w:val="00F41F70"/>
    <w:rsid w:val="00F44092"/>
    <w:rsid w:val="00F45DEC"/>
    <w:rsid w:val="00F55619"/>
    <w:rsid w:val="00F57D71"/>
    <w:rsid w:val="00F61166"/>
    <w:rsid w:val="00F6226B"/>
    <w:rsid w:val="00F64FFF"/>
    <w:rsid w:val="00F656B9"/>
    <w:rsid w:val="00F73D2A"/>
    <w:rsid w:val="00F81693"/>
    <w:rsid w:val="00F93AE4"/>
    <w:rsid w:val="00F96C48"/>
    <w:rsid w:val="00FA1A3A"/>
    <w:rsid w:val="00FA2BC7"/>
    <w:rsid w:val="00FA67C7"/>
    <w:rsid w:val="00FB2AD4"/>
    <w:rsid w:val="00FB4E4A"/>
    <w:rsid w:val="00FB651A"/>
    <w:rsid w:val="00FC2DE0"/>
    <w:rsid w:val="00FC4F66"/>
    <w:rsid w:val="00FD1BE4"/>
    <w:rsid w:val="00FD2309"/>
    <w:rsid w:val="00FD261F"/>
    <w:rsid w:val="00FD2B91"/>
    <w:rsid w:val="00FE07A2"/>
    <w:rsid w:val="00FE374D"/>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nb-NO" w:eastAsia="nb-NO"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
    <w:name w:val="Punktliste"/>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
    <w:rsid w:val="00AF531A"/>
    <w:rPr>
      <w:rFonts w:ascii="Calibri" w:hAnsi="Calibri" w:cs="Calibri"/>
      <w:sz w:val="22"/>
      <w:lang w:eastAsia="en-US"/>
    </w:rPr>
  </w:style>
  <w:style w:type="table" w:styleId="TableGrid">
    <w:name w:val="Table Grid"/>
    <w:basedOn w:val="TableNormal"/>
    <w:uiPriority w:val="59"/>
    <w:locked/>
    <w:rsid w:val="00515E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nb-NO" w:eastAsia="nb-NO"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
    <w:name w:val="Punktliste"/>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
    <w:rsid w:val="00AF531A"/>
    <w:rPr>
      <w:rFonts w:ascii="Calibri" w:hAnsi="Calibri" w:cs="Calibri"/>
      <w:sz w:val="22"/>
      <w:lang w:eastAsia="en-US"/>
    </w:rPr>
  </w:style>
  <w:style w:type="table" w:styleId="TableGrid">
    <w:name w:val="Table Grid"/>
    <w:basedOn w:val="TableNormal"/>
    <w:uiPriority w:val="59"/>
    <w:locked/>
    <w:rsid w:val="00515E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datarespons.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www.datarespons.com/"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F50B48-5D0E-48CF-B5B5-C985F7CC0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BE58561D</Template>
  <TotalTime>0</TotalTime>
  <Pages>5</Pages>
  <Words>1804</Words>
  <Characters>9566</Characters>
  <Application>Microsoft Office Word</Application>
  <DocSecurity>0</DocSecurity>
  <Lines>79</Lines>
  <Paragraphs>22</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LinksUpToDate>false</LinksUpToDate>
  <CharactersWithSpaces>11348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2014-01-08T14:31:00Z</dcterms:created>
  <dcterms:modified xsi:type="dcterms:W3CDTF">2014-05-12T07:06:00Z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NewReviewCycle">
    <vt:lpwstr/>
  </property>
</Properties>
</file>